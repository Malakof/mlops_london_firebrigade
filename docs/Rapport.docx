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99171087"/>
        <w:docPartObj>
          <w:docPartGallery w:val="Cover Pages"/>
          <w:docPartUnique/>
        </w:docPartObj>
      </w:sdtPr>
      <w:sdtEndPr/>
      <w:sdtContent>
        <w:p w14:paraId="71F38323" w14:textId="65F6A463" w:rsidR="00DD35A9" w:rsidRPr="00D06074" w:rsidRDefault="001E7D80" w:rsidP="00373302">
          <w:pPr>
            <w:jc w:val="both"/>
            <w:rPr>
              <w:lang w:val="fr-BE"/>
            </w:rPr>
          </w:pPr>
          <w:r w:rsidRPr="00D06074">
            <w:rPr>
              <w:noProof/>
              <w:lang w:val="fr-BE"/>
            </w:rPr>
            <w:t xml:space="preserve">      </w:t>
          </w:r>
          <w:r w:rsidR="00F825AD" w:rsidRPr="00D06074">
            <w:rPr>
              <w:noProof/>
              <w:lang w:val="fr-BE"/>
            </w:rPr>
            <w:t xml:space="preserve"> </w:t>
          </w:r>
          <w:r w:rsidR="00FB24E8">
            <w:rPr>
              <w:noProof/>
            </w:rPr>
            <w:drawing>
              <wp:inline distT="0" distB="0" distL="0" distR="0" wp14:anchorId="54FF844E" wp14:editId="6D914C1E">
                <wp:extent cx="1630364" cy="322729"/>
                <wp:effectExtent l="0" t="0" r="8255" b="1270"/>
                <wp:docPr id="1270274442" name="Picture 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74442" name="Picture 7" descr="A black background with a black squa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0364" cy="322729"/>
                        </a:xfrm>
                        <a:prstGeom prst="rect">
                          <a:avLst/>
                        </a:prstGeom>
                        <a:noFill/>
                        <a:ln>
                          <a:noFill/>
                        </a:ln>
                      </pic:spPr>
                    </pic:pic>
                  </a:graphicData>
                </a:graphic>
              </wp:inline>
            </w:drawing>
          </w:r>
          <w:r w:rsidR="00DD35A9">
            <w:rPr>
              <w:noProof/>
            </w:rPr>
            <mc:AlternateContent>
              <mc:Choice Requires="wps">
                <w:drawing>
                  <wp:anchor distT="0" distB="0" distL="114300" distR="114300" simplePos="0" relativeHeight="251724800" behindDoc="1" locked="0" layoutInCell="1" allowOverlap="0" wp14:anchorId="3BCAF383" wp14:editId="63D97625">
                    <wp:simplePos x="0" y="0"/>
                    <wp:positionH relativeFrom="page">
                      <wp:posOffset>869133</wp:posOffset>
                    </wp:positionH>
                    <wp:positionV relativeFrom="page">
                      <wp:posOffset>642795</wp:posOffset>
                    </wp:positionV>
                    <wp:extent cx="6360738" cy="7840917"/>
                    <wp:effectExtent l="0" t="0" r="2540" b="8255"/>
                    <wp:wrapNone/>
                    <wp:docPr id="1" name="Text Box 2" descr="Cover page layout"/>
                    <wp:cNvGraphicFramePr/>
                    <a:graphic xmlns:a="http://schemas.openxmlformats.org/drawingml/2006/main">
                      <a:graphicData uri="http://schemas.microsoft.com/office/word/2010/wordprocessingShape">
                        <wps:wsp>
                          <wps:cNvSpPr txBox="1"/>
                          <wps:spPr>
                            <a:xfrm>
                              <a:off x="0" y="0"/>
                              <a:ext cx="6360738" cy="78409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021"/>
                                </w:tblGrid>
                                <w:tr w:rsidR="00E83650" w14:paraId="2DAC5296" w14:textId="77777777" w:rsidTr="007519D1">
                                  <w:trPr>
                                    <w:trHeight w:hRule="exact" w:val="9360"/>
                                  </w:trPr>
                                  <w:tc>
                                    <w:tcPr>
                                      <w:tcW w:w="9350" w:type="dxa"/>
                                      <w:shd w:val="clear" w:color="auto" w:fill="F2F2F2" w:themeFill="background1" w:themeFillShade="F2"/>
                                    </w:tcPr>
                                    <w:p w14:paraId="3BFE811F" w14:textId="51E885EE" w:rsidR="00E83650" w:rsidRDefault="00863B34" w:rsidP="001E7D80">
                                      <w:pPr>
                                        <w:jc w:val="right"/>
                                      </w:pPr>
                                      <w:r>
                                        <w:t xml:space="preserve"> </w:t>
                                      </w:r>
                                      <w:r w:rsidR="00E83650">
                                        <w:rPr>
                                          <w:noProof/>
                                        </w:rPr>
                                        <w:drawing>
                                          <wp:inline distT="0" distB="0" distL="0" distR="0" wp14:anchorId="1FEA62D9" wp14:editId="1192CD30">
                                            <wp:extent cx="4021189" cy="2971800"/>
                                            <wp:effectExtent l="0" t="0" r="0" b="0"/>
                                            <wp:docPr id="1823993131" name="Image 4" descr="Close-up of a fire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65633" name="Image 4" descr="Close-up of a fire truc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064484" cy="3003796"/>
                                                    </a:xfrm>
                                                    <a:prstGeom prst="rect">
                                                      <a:avLst/>
                                                    </a:prstGeom>
                                                    <a:noFill/>
                                                  </pic:spPr>
                                                </pic:pic>
                                              </a:graphicData>
                                            </a:graphic>
                                          </wp:inline>
                                        </w:drawing>
                                      </w:r>
                                      <w:r w:rsidR="00C50B1C">
                                        <w:rPr>
                                          <w:noProof/>
                                        </w:rPr>
                                        <w:drawing>
                                          <wp:inline distT="0" distB="0" distL="0" distR="0" wp14:anchorId="1797DF38" wp14:editId="411D023B">
                                            <wp:extent cx="4026674" cy="3001010"/>
                                            <wp:effectExtent l="0" t="0" r="0" b="8890"/>
                                            <wp:docPr id="51895808" name="Picture 5" descr="Devenir sapeur-pompier en Seine-et-Marne - SDIS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venir sapeur-pompier en Seine-et-Marne - SDIS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8684" cy="3002508"/>
                                                    </a:xfrm>
                                                    <a:prstGeom prst="rect">
                                                      <a:avLst/>
                                                    </a:prstGeom>
                                                    <a:noFill/>
                                                    <a:ln>
                                                      <a:noFill/>
                                                    </a:ln>
                                                  </pic:spPr>
                                                </pic:pic>
                                              </a:graphicData>
                                            </a:graphic>
                                          </wp:inline>
                                        </w:drawing>
                                      </w:r>
                                    </w:p>
                                  </w:tc>
                                </w:tr>
                                <w:tr w:rsidR="00E83650" w:rsidRPr="002B26F7" w14:paraId="61118E5B" w14:textId="77777777">
                                  <w:trPr>
                                    <w:trHeight w:hRule="exact" w:val="4320"/>
                                  </w:trPr>
                                  <w:tc>
                                    <w:tcPr>
                                      <w:tcW w:w="9350" w:type="dxa"/>
                                      <w:shd w:val="clear" w:color="auto" w:fill="2A2A2A" w:themeFill="text2"/>
                                      <w:vAlign w:val="center"/>
                                    </w:tcPr>
                                    <w:p w14:paraId="46E9138B" w14:textId="762518DD" w:rsidR="00E83650" w:rsidRPr="007519D1" w:rsidRDefault="00E83650" w:rsidP="007519D1">
                                      <w:pPr>
                                        <w:pStyle w:val="NoSpacing"/>
                                        <w:spacing w:before="200" w:line="216" w:lineRule="auto"/>
                                        <w:ind w:right="720"/>
                                        <w:rPr>
                                          <w:rFonts w:asciiTheme="majorHAnsi" w:hAnsiTheme="majorHAnsi"/>
                                          <w:color w:val="FFFFFF" w:themeColor="background1"/>
                                          <w:sz w:val="96"/>
                                          <w:szCs w:val="96"/>
                                          <w:lang w:val="fr-BE"/>
                                        </w:rPr>
                                      </w:pPr>
                                    </w:p>
                                    <w:p w14:paraId="769F872C" w14:textId="1ADD8FAB" w:rsidR="00E83650" w:rsidRPr="007519D1" w:rsidRDefault="00E83650">
                                      <w:pPr>
                                        <w:pStyle w:val="NoSpacing"/>
                                        <w:spacing w:before="240"/>
                                        <w:ind w:left="720" w:right="720"/>
                                        <w:rPr>
                                          <w:color w:val="FFFFFF" w:themeColor="background1"/>
                                          <w:sz w:val="32"/>
                                          <w:szCs w:val="32"/>
                                          <w:lang w:val="fr-BE"/>
                                        </w:rPr>
                                      </w:pPr>
                                    </w:p>
                                  </w:tc>
                                </w:tr>
                                <w:tr w:rsidR="00E83650" w14:paraId="26630833" w14:textId="77777777">
                                  <w:trPr>
                                    <w:trHeight w:hRule="exact" w:val="720"/>
                                  </w:trPr>
                                  <w:tc>
                                    <w:tcPr>
                                      <w:tcW w:w="9350" w:type="dxa"/>
                                      <w:shd w:val="clear" w:color="auto" w:fill="3A3A3A" w:themeFill="accent6"/>
                                    </w:tcPr>
                                    <w:tbl>
                                      <w:tblPr>
                                        <w:tblStyle w:val="TableGrid"/>
                                        <w:tblW w:w="0" w:type="auto"/>
                                        <w:tblLook w:val="04A0" w:firstRow="1" w:lastRow="0" w:firstColumn="1" w:lastColumn="0" w:noHBand="0" w:noVBand="1"/>
                                      </w:tblPr>
                                      <w:tblGrid>
                                        <w:gridCol w:w="9996"/>
                                      </w:tblGrid>
                                      <w:tr w:rsidR="00A87F08" w14:paraId="01171E2E" w14:textId="77777777" w:rsidTr="00A87F08">
                                        <w:tc>
                                          <w:tcPr>
                                            <w:tcW w:w="10780" w:type="dxa"/>
                                          </w:tcPr>
                                          <w:tbl>
                                            <w:tblPr>
                                              <w:tblW w:w="5000" w:type="pct"/>
                                              <w:tblCellMar>
                                                <w:left w:w="0" w:type="dxa"/>
                                                <w:right w:w="0" w:type="dxa"/>
                                              </w:tblCellMar>
                                              <w:tblLook w:val="04A0" w:firstRow="1" w:lastRow="0" w:firstColumn="1" w:lastColumn="0" w:noHBand="0" w:noVBand="1"/>
                                              <w:tblDescription w:val="Cover page info"/>
                                            </w:tblPr>
                                            <w:tblGrid>
                                              <w:gridCol w:w="3289"/>
                                              <w:gridCol w:w="3206"/>
                                              <w:gridCol w:w="3285"/>
                                            </w:tblGrid>
                                            <w:tr w:rsidR="00A87F08" w:rsidRPr="00A87F08" w14:paraId="3F1E39A8" w14:textId="77777777" w:rsidTr="00677333">
                                              <w:trPr>
                                                <w:trHeight w:hRule="exact" w:val="720"/>
                                              </w:trPr>
                                              <w:tc>
                                                <w:tcPr>
                                                  <w:tcW w:w="3590" w:type="dxa"/>
                                                  <w:vAlign w:val="center"/>
                                                </w:tcPr>
                                                <w:p w14:paraId="58733DC6" w14:textId="1AACD6A5" w:rsidR="00A87F08" w:rsidRPr="00A87F08" w:rsidRDefault="004B67BD">
                                                  <w:pPr>
                                                    <w:pStyle w:val="NoSpacing"/>
                                                    <w:ind w:left="720" w:right="144"/>
                                                    <w:rPr>
                                                      <w:color w:val="FFFFFF" w:themeColor="background1"/>
                                                    </w:rPr>
                                                  </w:pPr>
                                                  <w:sdt>
                                                    <w:sdtPr>
                                                      <w:rPr>
                                                        <w:color w:val="FFFFFF" w:themeColor="background1"/>
                                                      </w:rPr>
                                                      <w:alias w:val="Author"/>
                                                      <w:tag w:val=""/>
                                                      <w:id w:val="942812742"/>
                                                      <w:placeholder>
                                                        <w:docPart w:val="215301365DDC4FA9B452C69AD671F5B6"/>
                                                      </w:placeholder>
                                                      <w:dataBinding w:prefixMappings="xmlns:ns0='http://purl.org/dc/elements/1.1/' xmlns:ns1='http://schemas.openxmlformats.org/package/2006/metadata/core-properties' " w:xpath="/ns1:coreProperties[1]/ns0:creator[1]" w:storeItemID="{6C3C8BC8-F283-45AE-878A-BAB7291924A1}"/>
                                                      <w:text/>
                                                    </w:sdtPr>
                                                    <w:sdtEndPr/>
                                                    <w:sdtContent>
                                                      <w:r w:rsidR="002B26F7">
                                                        <w:rPr>
                                                          <w:color w:val="FFFFFF" w:themeColor="background1"/>
                                                        </w:rPr>
                                                        <w:t>Richard, Olfa A., Vincent</w:t>
                                                      </w:r>
                                                    </w:sdtContent>
                                                  </w:sdt>
                                                </w:p>
                                              </w:tc>
                                              <w:tc>
                                                <w:tcPr>
                                                  <w:tcW w:w="3591" w:type="dxa"/>
                                                  <w:vAlign w:val="center"/>
                                                </w:tcPr>
                                                <w:sdt>
                                                  <w:sdtPr>
                                                    <w:rPr>
                                                      <w:color w:val="FFFFFF" w:themeColor="background1"/>
                                                    </w:rPr>
                                                    <w:alias w:val="Date"/>
                                                    <w:tag w:val=""/>
                                                    <w:id w:val="748164578"/>
                                                    <w:placeholder>
                                                      <w:docPart w:val="6EE901F9B433469299F9E429D618FBCE"/>
                                                    </w:placeholder>
                                                    <w:dataBinding w:prefixMappings="xmlns:ns0='http://schemas.microsoft.com/office/2006/coverPageProps' " w:xpath="/ns0:CoverPageProperties[1]/ns0:PublishDate[1]" w:storeItemID="{55AF091B-3C7A-41E3-B477-F2FDAA23CFDA}"/>
                                                    <w:date w:fullDate="2024-10-02T00:00:00Z">
                                                      <w:dateFormat w:val="M/d/yy"/>
                                                      <w:lid w:val="en-US"/>
                                                      <w:storeMappedDataAs w:val="dateTime"/>
                                                      <w:calendar w:val="gregorian"/>
                                                    </w:date>
                                                  </w:sdtPr>
                                                  <w:sdtEndPr/>
                                                  <w:sdtContent>
                                                    <w:p w14:paraId="5815AC12" w14:textId="77777777" w:rsidR="00A87F08" w:rsidRPr="00A87F08" w:rsidRDefault="00A87F08">
                                                      <w:pPr>
                                                        <w:pStyle w:val="NoSpacing"/>
                                                        <w:ind w:left="144" w:right="144"/>
                                                        <w:jc w:val="center"/>
                                                        <w:rPr>
                                                          <w:color w:val="FFFFFF" w:themeColor="background1"/>
                                                        </w:rPr>
                                                      </w:pPr>
                                                      <w:r w:rsidRPr="00A87F08">
                                                        <w:rPr>
                                                          <w:color w:val="FFFFFF" w:themeColor="background1"/>
                                                        </w:rPr>
                                                        <w:t>10/2/24</w:t>
                                                      </w:r>
                                                    </w:p>
                                                  </w:sdtContent>
                                                </w:sdt>
                                              </w:tc>
                                              <w:sdt>
                                                <w:sdtPr>
                                                  <w:rPr>
                                                    <w:color w:val="FFFFFF" w:themeColor="background1"/>
                                                  </w:rPr>
                                                  <w:alias w:val="Course title"/>
                                                  <w:tag w:val=""/>
                                                  <w:id w:val="-15923909"/>
                                                  <w:placeholder>
                                                    <w:docPart w:val="9BD0FFB241CE4D519E302C096C8A0751"/>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2772048" w14:textId="77777777" w:rsidR="00A87F08" w:rsidRPr="00A87F08" w:rsidRDefault="00A87F08">
                                                      <w:pPr>
                                                        <w:pStyle w:val="NoSpacing"/>
                                                        <w:ind w:left="144" w:right="720"/>
                                                        <w:jc w:val="right"/>
                                                        <w:rPr>
                                                          <w:color w:val="FFFFFF" w:themeColor="background1"/>
                                                        </w:rPr>
                                                      </w:pPr>
                                                      <w:r w:rsidRPr="00A87F08">
                                                        <w:rPr>
                                                          <w:color w:val="FFFFFF" w:themeColor="background1"/>
                                                        </w:rPr>
                                                        <w:t>[Course title]</w:t>
                                                      </w:r>
                                                    </w:p>
                                                  </w:tc>
                                                </w:sdtContent>
                                              </w:sdt>
                                            </w:tr>
                                          </w:tbl>
                                          <w:p w14:paraId="0596B129" w14:textId="77777777" w:rsidR="00A87F08" w:rsidRDefault="00A87F08"/>
                                        </w:tc>
                                      </w:tr>
                                    </w:tbl>
                                    <w:p w14:paraId="30BB8ED3" w14:textId="77777777" w:rsidR="00E83650" w:rsidRDefault="00E83650"/>
                                  </w:tc>
                                </w:tr>
                              </w:tbl>
                              <w:p w14:paraId="403E544F" w14:textId="77777777" w:rsidR="00E83650" w:rsidRDefault="00E8365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BCAF383" id="_x0000_t202" coordsize="21600,21600" o:spt="202" path="m,l,21600r21600,l21600,xe">
                    <v:stroke joinstyle="miter"/>
                    <v:path gradientshapeok="t" o:connecttype="rect"/>
                  </v:shapetype>
                  <v:shape id="Text Box 2" o:spid="_x0000_s1026" type="#_x0000_t202" alt="Cover page layout" style="position:absolute;left:0;text-align:left;margin-left:68.45pt;margin-top:50.6pt;width:500.85pt;height:617.4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021"/>
                          </w:tblGrid>
                          <w:tr w:rsidR="00E83650" w14:paraId="2DAC5296" w14:textId="77777777" w:rsidTr="007519D1">
                            <w:trPr>
                              <w:trHeight w:hRule="exact" w:val="9360"/>
                            </w:trPr>
                            <w:tc>
                              <w:tcPr>
                                <w:tcW w:w="9350" w:type="dxa"/>
                                <w:shd w:val="clear" w:color="auto" w:fill="F2F2F2" w:themeFill="background1" w:themeFillShade="F2"/>
                              </w:tcPr>
                              <w:p w14:paraId="3BFE811F" w14:textId="51E885EE" w:rsidR="00E83650" w:rsidRDefault="00863B34" w:rsidP="001E7D80">
                                <w:pPr>
                                  <w:jc w:val="right"/>
                                </w:pPr>
                                <w:r>
                                  <w:t xml:space="preserve"> </w:t>
                                </w:r>
                                <w:r w:rsidR="00E83650">
                                  <w:rPr>
                                    <w:noProof/>
                                  </w:rPr>
                                  <w:drawing>
                                    <wp:inline distT="0" distB="0" distL="0" distR="0" wp14:anchorId="1FEA62D9" wp14:editId="1192CD30">
                                      <wp:extent cx="4021189" cy="2971800"/>
                                      <wp:effectExtent l="0" t="0" r="0" b="0"/>
                                      <wp:docPr id="1823993131" name="Image 4" descr="Close-up of a fire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65633" name="Image 4" descr="Close-up of a fire truc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064484" cy="3003796"/>
                                              </a:xfrm>
                                              <a:prstGeom prst="rect">
                                                <a:avLst/>
                                              </a:prstGeom>
                                              <a:noFill/>
                                            </pic:spPr>
                                          </pic:pic>
                                        </a:graphicData>
                                      </a:graphic>
                                    </wp:inline>
                                  </w:drawing>
                                </w:r>
                                <w:r w:rsidR="00C50B1C">
                                  <w:rPr>
                                    <w:noProof/>
                                  </w:rPr>
                                  <w:drawing>
                                    <wp:inline distT="0" distB="0" distL="0" distR="0" wp14:anchorId="1797DF38" wp14:editId="411D023B">
                                      <wp:extent cx="4026674" cy="3001010"/>
                                      <wp:effectExtent l="0" t="0" r="0" b="8890"/>
                                      <wp:docPr id="51895808" name="Picture 5" descr="Devenir sapeur-pompier en Seine-et-Marne - SDIS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venir sapeur-pompier en Seine-et-Marne - SDIS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8684" cy="3002508"/>
                                              </a:xfrm>
                                              <a:prstGeom prst="rect">
                                                <a:avLst/>
                                              </a:prstGeom>
                                              <a:noFill/>
                                              <a:ln>
                                                <a:noFill/>
                                              </a:ln>
                                            </pic:spPr>
                                          </pic:pic>
                                        </a:graphicData>
                                      </a:graphic>
                                    </wp:inline>
                                  </w:drawing>
                                </w:r>
                              </w:p>
                            </w:tc>
                          </w:tr>
                          <w:tr w:rsidR="00E83650" w:rsidRPr="002B26F7" w14:paraId="61118E5B" w14:textId="77777777">
                            <w:trPr>
                              <w:trHeight w:hRule="exact" w:val="4320"/>
                            </w:trPr>
                            <w:tc>
                              <w:tcPr>
                                <w:tcW w:w="9350" w:type="dxa"/>
                                <w:shd w:val="clear" w:color="auto" w:fill="2A2A2A" w:themeFill="text2"/>
                                <w:vAlign w:val="center"/>
                              </w:tcPr>
                              <w:p w14:paraId="46E9138B" w14:textId="762518DD" w:rsidR="00E83650" w:rsidRPr="007519D1" w:rsidRDefault="00E83650" w:rsidP="007519D1">
                                <w:pPr>
                                  <w:pStyle w:val="NoSpacing"/>
                                  <w:spacing w:before="200" w:line="216" w:lineRule="auto"/>
                                  <w:ind w:right="720"/>
                                  <w:rPr>
                                    <w:rFonts w:asciiTheme="majorHAnsi" w:hAnsiTheme="majorHAnsi"/>
                                    <w:color w:val="FFFFFF" w:themeColor="background1"/>
                                    <w:sz w:val="96"/>
                                    <w:szCs w:val="96"/>
                                    <w:lang w:val="fr-BE"/>
                                  </w:rPr>
                                </w:pPr>
                              </w:p>
                              <w:p w14:paraId="769F872C" w14:textId="1ADD8FAB" w:rsidR="00E83650" w:rsidRPr="007519D1" w:rsidRDefault="00E83650">
                                <w:pPr>
                                  <w:pStyle w:val="NoSpacing"/>
                                  <w:spacing w:before="240"/>
                                  <w:ind w:left="720" w:right="720"/>
                                  <w:rPr>
                                    <w:color w:val="FFFFFF" w:themeColor="background1"/>
                                    <w:sz w:val="32"/>
                                    <w:szCs w:val="32"/>
                                    <w:lang w:val="fr-BE"/>
                                  </w:rPr>
                                </w:pPr>
                              </w:p>
                            </w:tc>
                          </w:tr>
                          <w:tr w:rsidR="00E83650" w14:paraId="26630833" w14:textId="77777777">
                            <w:trPr>
                              <w:trHeight w:hRule="exact" w:val="720"/>
                            </w:trPr>
                            <w:tc>
                              <w:tcPr>
                                <w:tcW w:w="9350" w:type="dxa"/>
                                <w:shd w:val="clear" w:color="auto" w:fill="3A3A3A" w:themeFill="accent6"/>
                              </w:tcPr>
                              <w:tbl>
                                <w:tblPr>
                                  <w:tblStyle w:val="TableGrid"/>
                                  <w:tblW w:w="0" w:type="auto"/>
                                  <w:tblLook w:val="04A0" w:firstRow="1" w:lastRow="0" w:firstColumn="1" w:lastColumn="0" w:noHBand="0" w:noVBand="1"/>
                                </w:tblPr>
                                <w:tblGrid>
                                  <w:gridCol w:w="9996"/>
                                </w:tblGrid>
                                <w:tr w:rsidR="00A87F08" w14:paraId="01171E2E" w14:textId="77777777" w:rsidTr="00A87F08">
                                  <w:tc>
                                    <w:tcPr>
                                      <w:tcW w:w="10780" w:type="dxa"/>
                                    </w:tcPr>
                                    <w:tbl>
                                      <w:tblPr>
                                        <w:tblW w:w="5000" w:type="pct"/>
                                        <w:tblCellMar>
                                          <w:left w:w="0" w:type="dxa"/>
                                          <w:right w:w="0" w:type="dxa"/>
                                        </w:tblCellMar>
                                        <w:tblLook w:val="04A0" w:firstRow="1" w:lastRow="0" w:firstColumn="1" w:lastColumn="0" w:noHBand="0" w:noVBand="1"/>
                                        <w:tblDescription w:val="Cover page info"/>
                                      </w:tblPr>
                                      <w:tblGrid>
                                        <w:gridCol w:w="3289"/>
                                        <w:gridCol w:w="3206"/>
                                        <w:gridCol w:w="3285"/>
                                      </w:tblGrid>
                                      <w:tr w:rsidR="00A87F08" w:rsidRPr="00A87F08" w14:paraId="3F1E39A8" w14:textId="77777777" w:rsidTr="00677333">
                                        <w:trPr>
                                          <w:trHeight w:hRule="exact" w:val="720"/>
                                        </w:trPr>
                                        <w:tc>
                                          <w:tcPr>
                                            <w:tcW w:w="3590" w:type="dxa"/>
                                            <w:vAlign w:val="center"/>
                                          </w:tcPr>
                                          <w:p w14:paraId="58733DC6" w14:textId="1AACD6A5" w:rsidR="00A87F08" w:rsidRPr="00A87F08" w:rsidRDefault="004B67BD">
                                            <w:pPr>
                                              <w:pStyle w:val="NoSpacing"/>
                                              <w:ind w:left="720" w:right="144"/>
                                              <w:rPr>
                                                <w:color w:val="FFFFFF" w:themeColor="background1"/>
                                              </w:rPr>
                                            </w:pPr>
                                            <w:sdt>
                                              <w:sdtPr>
                                                <w:rPr>
                                                  <w:color w:val="FFFFFF" w:themeColor="background1"/>
                                                </w:rPr>
                                                <w:alias w:val="Author"/>
                                                <w:tag w:val=""/>
                                                <w:id w:val="942812742"/>
                                                <w:placeholder>
                                                  <w:docPart w:val="215301365DDC4FA9B452C69AD671F5B6"/>
                                                </w:placeholder>
                                                <w:dataBinding w:prefixMappings="xmlns:ns0='http://purl.org/dc/elements/1.1/' xmlns:ns1='http://schemas.openxmlformats.org/package/2006/metadata/core-properties' " w:xpath="/ns1:coreProperties[1]/ns0:creator[1]" w:storeItemID="{6C3C8BC8-F283-45AE-878A-BAB7291924A1}"/>
                                                <w:text/>
                                              </w:sdtPr>
                                              <w:sdtEndPr/>
                                              <w:sdtContent>
                                                <w:r w:rsidR="002B26F7">
                                                  <w:rPr>
                                                    <w:color w:val="FFFFFF" w:themeColor="background1"/>
                                                  </w:rPr>
                                                  <w:t>Richard, Olfa A., Vincent</w:t>
                                                </w:r>
                                              </w:sdtContent>
                                            </w:sdt>
                                          </w:p>
                                        </w:tc>
                                        <w:tc>
                                          <w:tcPr>
                                            <w:tcW w:w="3591" w:type="dxa"/>
                                            <w:vAlign w:val="center"/>
                                          </w:tcPr>
                                          <w:sdt>
                                            <w:sdtPr>
                                              <w:rPr>
                                                <w:color w:val="FFFFFF" w:themeColor="background1"/>
                                              </w:rPr>
                                              <w:alias w:val="Date"/>
                                              <w:tag w:val=""/>
                                              <w:id w:val="748164578"/>
                                              <w:placeholder>
                                                <w:docPart w:val="6EE901F9B433469299F9E429D618FBCE"/>
                                              </w:placeholder>
                                              <w:dataBinding w:prefixMappings="xmlns:ns0='http://schemas.microsoft.com/office/2006/coverPageProps' " w:xpath="/ns0:CoverPageProperties[1]/ns0:PublishDate[1]" w:storeItemID="{55AF091B-3C7A-41E3-B477-F2FDAA23CFDA}"/>
                                              <w:date w:fullDate="2024-10-02T00:00:00Z">
                                                <w:dateFormat w:val="M/d/yy"/>
                                                <w:lid w:val="en-US"/>
                                                <w:storeMappedDataAs w:val="dateTime"/>
                                                <w:calendar w:val="gregorian"/>
                                              </w:date>
                                            </w:sdtPr>
                                            <w:sdtEndPr/>
                                            <w:sdtContent>
                                              <w:p w14:paraId="5815AC12" w14:textId="77777777" w:rsidR="00A87F08" w:rsidRPr="00A87F08" w:rsidRDefault="00A87F08">
                                                <w:pPr>
                                                  <w:pStyle w:val="NoSpacing"/>
                                                  <w:ind w:left="144" w:right="144"/>
                                                  <w:jc w:val="center"/>
                                                  <w:rPr>
                                                    <w:color w:val="FFFFFF" w:themeColor="background1"/>
                                                  </w:rPr>
                                                </w:pPr>
                                                <w:r w:rsidRPr="00A87F08">
                                                  <w:rPr>
                                                    <w:color w:val="FFFFFF" w:themeColor="background1"/>
                                                  </w:rPr>
                                                  <w:t>10/2/24</w:t>
                                                </w:r>
                                              </w:p>
                                            </w:sdtContent>
                                          </w:sdt>
                                        </w:tc>
                                        <w:sdt>
                                          <w:sdtPr>
                                            <w:rPr>
                                              <w:color w:val="FFFFFF" w:themeColor="background1"/>
                                            </w:rPr>
                                            <w:alias w:val="Course title"/>
                                            <w:tag w:val=""/>
                                            <w:id w:val="-15923909"/>
                                            <w:placeholder>
                                              <w:docPart w:val="9BD0FFB241CE4D519E302C096C8A0751"/>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52772048" w14:textId="77777777" w:rsidR="00A87F08" w:rsidRPr="00A87F08" w:rsidRDefault="00A87F08">
                                                <w:pPr>
                                                  <w:pStyle w:val="NoSpacing"/>
                                                  <w:ind w:left="144" w:right="720"/>
                                                  <w:jc w:val="right"/>
                                                  <w:rPr>
                                                    <w:color w:val="FFFFFF" w:themeColor="background1"/>
                                                  </w:rPr>
                                                </w:pPr>
                                                <w:r w:rsidRPr="00A87F08">
                                                  <w:rPr>
                                                    <w:color w:val="FFFFFF" w:themeColor="background1"/>
                                                  </w:rPr>
                                                  <w:t>[Course title]</w:t>
                                                </w:r>
                                              </w:p>
                                            </w:tc>
                                          </w:sdtContent>
                                        </w:sdt>
                                      </w:tr>
                                    </w:tbl>
                                    <w:p w14:paraId="0596B129" w14:textId="77777777" w:rsidR="00A87F08" w:rsidRDefault="00A87F08"/>
                                  </w:tc>
                                </w:tr>
                              </w:tbl>
                              <w:p w14:paraId="30BB8ED3" w14:textId="77777777" w:rsidR="00E83650" w:rsidRDefault="00E83650"/>
                            </w:tc>
                          </w:tr>
                        </w:tbl>
                        <w:p w14:paraId="403E544F" w14:textId="77777777" w:rsidR="00E83650" w:rsidRDefault="00E83650"/>
                      </w:txbxContent>
                    </v:textbox>
                    <w10:wrap anchorx="page" anchory="page"/>
                  </v:shape>
                </w:pict>
              </mc:Fallback>
            </mc:AlternateContent>
          </w:r>
        </w:p>
        <w:p w14:paraId="1F9D8746" w14:textId="77777777" w:rsidR="00DD35A9" w:rsidRPr="00D06074" w:rsidRDefault="00DD35A9" w:rsidP="00373302">
          <w:pPr>
            <w:jc w:val="both"/>
            <w:rPr>
              <w:lang w:val="fr-BE"/>
            </w:rPr>
          </w:pPr>
        </w:p>
        <w:p w14:paraId="3FAAFBB3" w14:textId="77777777" w:rsidR="00DD35A9" w:rsidRPr="00D06074" w:rsidRDefault="00DD35A9" w:rsidP="00373302">
          <w:pPr>
            <w:jc w:val="both"/>
            <w:rPr>
              <w:lang w:val="fr-BE"/>
            </w:rPr>
          </w:pPr>
        </w:p>
        <w:p w14:paraId="581577AF" w14:textId="77777777" w:rsidR="00DD35A9" w:rsidRPr="00D06074" w:rsidRDefault="00DD35A9" w:rsidP="00373302">
          <w:pPr>
            <w:jc w:val="both"/>
            <w:rPr>
              <w:lang w:val="fr-BE"/>
            </w:rPr>
          </w:pPr>
        </w:p>
        <w:p w14:paraId="113A7A25" w14:textId="77777777" w:rsidR="00DD35A9" w:rsidRPr="00D06074" w:rsidRDefault="00DD35A9" w:rsidP="00373302">
          <w:pPr>
            <w:jc w:val="both"/>
            <w:rPr>
              <w:lang w:val="fr-BE"/>
            </w:rPr>
          </w:pPr>
        </w:p>
        <w:p w14:paraId="62D76CD0" w14:textId="77777777" w:rsidR="00DD35A9" w:rsidRPr="00D06074" w:rsidRDefault="00DD35A9" w:rsidP="00373302">
          <w:pPr>
            <w:jc w:val="both"/>
            <w:rPr>
              <w:lang w:val="fr-BE"/>
            </w:rPr>
          </w:pPr>
        </w:p>
        <w:p w14:paraId="3E27CD89" w14:textId="77777777" w:rsidR="00DD35A9" w:rsidRPr="00D06074" w:rsidRDefault="00DD35A9" w:rsidP="00373302">
          <w:pPr>
            <w:jc w:val="both"/>
            <w:rPr>
              <w:lang w:val="fr-BE"/>
            </w:rPr>
          </w:pPr>
        </w:p>
        <w:p w14:paraId="0EA7D450" w14:textId="77777777" w:rsidR="00DD35A9" w:rsidRPr="00D06074" w:rsidRDefault="00DD35A9" w:rsidP="00373302">
          <w:pPr>
            <w:jc w:val="both"/>
            <w:rPr>
              <w:lang w:val="fr-BE"/>
            </w:rPr>
          </w:pPr>
        </w:p>
        <w:p w14:paraId="309A39CB" w14:textId="77777777" w:rsidR="00DD35A9" w:rsidRPr="00D06074" w:rsidRDefault="00DD35A9" w:rsidP="00373302">
          <w:pPr>
            <w:jc w:val="both"/>
            <w:rPr>
              <w:lang w:val="fr-BE"/>
            </w:rPr>
          </w:pPr>
        </w:p>
        <w:p w14:paraId="6DF54FD3" w14:textId="77777777" w:rsidR="00DD35A9" w:rsidRPr="00D06074" w:rsidRDefault="00DD35A9" w:rsidP="00373302">
          <w:pPr>
            <w:jc w:val="both"/>
            <w:rPr>
              <w:lang w:val="fr-BE"/>
            </w:rPr>
          </w:pPr>
        </w:p>
        <w:p w14:paraId="776402BD" w14:textId="77777777" w:rsidR="00DD35A9" w:rsidRPr="00D06074" w:rsidRDefault="00DD35A9" w:rsidP="00373302">
          <w:pPr>
            <w:jc w:val="both"/>
            <w:rPr>
              <w:lang w:val="fr-BE"/>
            </w:rPr>
          </w:pPr>
        </w:p>
        <w:p w14:paraId="2CBE07A3" w14:textId="77777777" w:rsidR="00DD35A9" w:rsidRPr="00D06074" w:rsidRDefault="00DD35A9" w:rsidP="00373302">
          <w:pPr>
            <w:jc w:val="both"/>
            <w:rPr>
              <w:lang w:val="fr-BE"/>
            </w:rPr>
          </w:pPr>
        </w:p>
        <w:p w14:paraId="22BC34B4" w14:textId="77777777" w:rsidR="00DD35A9" w:rsidRPr="00D06074" w:rsidRDefault="00DD35A9" w:rsidP="00373302">
          <w:pPr>
            <w:jc w:val="both"/>
            <w:rPr>
              <w:lang w:val="fr-BE"/>
            </w:rPr>
          </w:pPr>
        </w:p>
        <w:p w14:paraId="6347E3CA" w14:textId="77777777" w:rsidR="00DD35A9" w:rsidRPr="00D06074" w:rsidRDefault="00DD35A9" w:rsidP="00373302">
          <w:pPr>
            <w:jc w:val="both"/>
            <w:rPr>
              <w:lang w:val="fr-BE"/>
            </w:rPr>
          </w:pPr>
        </w:p>
        <w:p w14:paraId="45252613" w14:textId="77777777" w:rsidR="00DD35A9" w:rsidRPr="00D06074" w:rsidRDefault="00DD35A9" w:rsidP="00373302">
          <w:pPr>
            <w:jc w:val="both"/>
            <w:rPr>
              <w:lang w:val="fr-BE"/>
            </w:rPr>
          </w:pPr>
        </w:p>
        <w:p w14:paraId="5636E28C" w14:textId="77777777" w:rsidR="00DD35A9" w:rsidRPr="00D06074" w:rsidRDefault="00DD35A9" w:rsidP="00373302">
          <w:pPr>
            <w:jc w:val="both"/>
            <w:rPr>
              <w:lang w:val="fr-BE"/>
            </w:rPr>
          </w:pPr>
        </w:p>
        <w:p w14:paraId="511FEC16" w14:textId="77777777" w:rsidR="00DD35A9" w:rsidRPr="00D06074" w:rsidRDefault="00DD35A9" w:rsidP="00373302">
          <w:pPr>
            <w:jc w:val="both"/>
            <w:rPr>
              <w:lang w:val="fr-BE"/>
            </w:rPr>
          </w:pPr>
        </w:p>
        <w:p w14:paraId="2BF72403" w14:textId="77777777" w:rsidR="00DD35A9" w:rsidRPr="00D06074" w:rsidRDefault="00DD35A9" w:rsidP="00373302">
          <w:pPr>
            <w:jc w:val="both"/>
            <w:rPr>
              <w:lang w:val="fr-BE"/>
            </w:rPr>
          </w:pPr>
        </w:p>
        <w:p w14:paraId="3AAAED26" w14:textId="0CDBFC5F" w:rsidR="00DD35A9" w:rsidRPr="00D06074" w:rsidRDefault="00DD35A9" w:rsidP="00373302">
          <w:pPr>
            <w:jc w:val="both"/>
            <w:rPr>
              <w:lang w:val="fr-BE"/>
            </w:rPr>
          </w:pPr>
        </w:p>
        <w:p w14:paraId="43F95366" w14:textId="77777777" w:rsidR="00DD35A9" w:rsidRPr="00D06074" w:rsidRDefault="00DD35A9" w:rsidP="00373302">
          <w:pPr>
            <w:jc w:val="both"/>
            <w:rPr>
              <w:lang w:val="fr-BE"/>
            </w:rPr>
          </w:pPr>
        </w:p>
        <w:p w14:paraId="01EC6BCE" w14:textId="77777777" w:rsidR="00DD35A9" w:rsidRPr="00D06074" w:rsidRDefault="00DD35A9" w:rsidP="00373302">
          <w:pPr>
            <w:jc w:val="both"/>
            <w:rPr>
              <w:lang w:val="fr-BE"/>
            </w:rPr>
          </w:pPr>
        </w:p>
        <w:p w14:paraId="3498B901" w14:textId="06DAC078" w:rsidR="00DD35A9" w:rsidRPr="00D06074" w:rsidRDefault="004B67BD" w:rsidP="00373302">
          <w:pPr>
            <w:jc w:val="both"/>
            <w:rPr>
              <w:lang w:val="fr-BE"/>
            </w:rPr>
          </w:pPr>
          <w:sdt>
            <w:sdtPr>
              <w:rPr>
                <w:rFonts w:asciiTheme="majorHAnsi" w:hAnsiTheme="majorHAnsi"/>
                <w:color w:val="FFFFFF" w:themeColor="background1"/>
                <w:sz w:val="96"/>
                <w:szCs w:val="96"/>
                <w:lang w:val="fr-BE"/>
              </w:rPr>
              <w:alias w:val="Title"/>
              <w:tag w:val=""/>
              <w:id w:val="739824258"/>
              <w:placeholder>
                <w:docPart w:val="FEC8F47E29774E81895C2B061BC44E67"/>
              </w:placeholder>
              <w:dataBinding w:prefixMappings="xmlns:ns0='http://purl.org/dc/elements/1.1/' xmlns:ns1='http://schemas.openxmlformats.org/package/2006/metadata/core-properties' " w:xpath="/ns1:coreProperties[1]/ns0:title[1]" w:storeItemID="{6C3C8BC8-F283-45AE-878A-BAB7291924A1}"/>
              <w:text/>
            </w:sdtPr>
            <w:sdtEndPr/>
            <w:sdtContent>
              <w:r w:rsidR="00D06074">
                <w:rPr>
                  <w:rFonts w:asciiTheme="majorHAnsi" w:hAnsiTheme="majorHAnsi"/>
                  <w:color w:val="FFFFFF" w:themeColor="background1"/>
                  <w:sz w:val="96"/>
                  <w:szCs w:val="96"/>
                  <w:lang w:val="fr-BE"/>
                </w:rPr>
                <w:t>.  Cahier des charges</w:t>
              </w:r>
            </w:sdtContent>
          </w:sdt>
        </w:p>
        <w:p w14:paraId="6F26AAC0" w14:textId="02B1D56D" w:rsidR="00DD35A9" w:rsidRPr="00FB24E8" w:rsidRDefault="004B67BD" w:rsidP="00373302">
          <w:pPr>
            <w:jc w:val="both"/>
            <w:rPr>
              <w:lang w:val="fr-BE"/>
            </w:rPr>
          </w:pPr>
          <w:sdt>
            <w:sdtPr>
              <w:rPr>
                <w:color w:val="FFFFFF" w:themeColor="background1"/>
                <w:sz w:val="32"/>
                <w:szCs w:val="32"/>
                <w:lang w:val="fr-BE"/>
              </w:rPr>
              <w:alias w:val="Subtitle"/>
              <w:tag w:val=""/>
              <w:id w:val="1143089448"/>
              <w:placeholder>
                <w:docPart w:val="9F50C1D8BCEC4C6C9DC6D222C20342E9"/>
              </w:placeholder>
              <w:dataBinding w:prefixMappings="xmlns:ns0='http://purl.org/dc/elements/1.1/' xmlns:ns1='http://schemas.openxmlformats.org/package/2006/metadata/core-properties' " w:xpath="/ns1:coreProperties[1]/ns0:subject[1]" w:storeItemID="{6C3C8BC8-F283-45AE-878A-BAB7291924A1}"/>
              <w:text/>
            </w:sdtPr>
            <w:sdtEndPr/>
            <w:sdtContent>
              <w:r w:rsidR="00D06074">
                <w:rPr>
                  <w:color w:val="FFFFFF" w:themeColor="background1"/>
                  <w:sz w:val="32"/>
                  <w:szCs w:val="32"/>
                  <w:lang w:val="fr-BE"/>
                </w:rPr>
                <w:t>.        Rapport technique de la mise en place de la solution &lt;</w:t>
              </w:r>
              <w:proofErr w:type="spellStart"/>
              <w:r w:rsidR="00D06074">
                <w:rPr>
                  <w:color w:val="FFFFFF" w:themeColor="background1"/>
                  <w:sz w:val="32"/>
                  <w:szCs w:val="32"/>
                  <w:lang w:val="fr-BE"/>
                </w:rPr>
                <w:t>solution_name</w:t>
              </w:r>
              <w:proofErr w:type="spellEnd"/>
              <w:r w:rsidR="00D06074">
                <w:rPr>
                  <w:color w:val="FFFFFF" w:themeColor="background1"/>
                  <w:sz w:val="32"/>
                  <w:szCs w:val="32"/>
                  <w:lang w:val="fr-BE"/>
                </w:rPr>
                <w:t>&gt;</w:t>
              </w:r>
            </w:sdtContent>
          </w:sdt>
        </w:p>
        <w:p w14:paraId="5328F102" w14:textId="77777777" w:rsidR="00DD35A9" w:rsidRPr="00FB24E8" w:rsidRDefault="00DD35A9" w:rsidP="00373302">
          <w:pPr>
            <w:jc w:val="both"/>
            <w:rPr>
              <w:lang w:val="fr-BE"/>
            </w:rPr>
          </w:pPr>
        </w:p>
        <w:p w14:paraId="37A52794" w14:textId="77777777" w:rsidR="00DD35A9" w:rsidRPr="00FB24E8" w:rsidRDefault="00DD35A9" w:rsidP="00373302">
          <w:pPr>
            <w:jc w:val="both"/>
            <w:rPr>
              <w:lang w:val="fr-BE"/>
            </w:rPr>
          </w:pPr>
        </w:p>
        <w:p w14:paraId="04012A93" w14:textId="636306B2" w:rsidR="00E83650" w:rsidRPr="00FB24E8" w:rsidRDefault="00E83650" w:rsidP="00373302">
          <w:pPr>
            <w:jc w:val="both"/>
            <w:rPr>
              <w:lang w:val="fr-BE"/>
            </w:rPr>
          </w:pPr>
        </w:p>
        <w:tbl>
          <w:tblPr>
            <w:tblStyle w:val="TableGrid"/>
            <w:tblW w:w="0" w:type="auto"/>
            <w:tblLook w:val="04A0" w:firstRow="1" w:lastRow="0" w:firstColumn="1" w:lastColumn="0" w:noHBand="0" w:noVBand="1"/>
          </w:tblPr>
          <w:tblGrid>
            <w:gridCol w:w="4870"/>
            <w:gridCol w:w="5200"/>
          </w:tblGrid>
          <w:tr w:rsidR="00DD35A9" w:rsidRPr="00D06074" w14:paraId="711DC35E" w14:textId="77777777" w:rsidTr="00D55E68">
            <w:tc>
              <w:tcPr>
                <w:tcW w:w="5035" w:type="dxa"/>
              </w:tcPr>
              <w:p w14:paraId="6FC0048A" w14:textId="1AF2E2B3" w:rsidR="00DD35A9" w:rsidRPr="00DD35A9" w:rsidRDefault="00C35F6A" w:rsidP="00373302">
                <w:pPr>
                  <w:jc w:val="both"/>
                  <w:rPr>
                    <w:lang w:val="fr-BE"/>
                  </w:rPr>
                </w:pPr>
                <w:proofErr w:type="spellStart"/>
                <w:r>
                  <w:rPr>
                    <w:lang w:val="fr-BE"/>
                  </w:rPr>
                  <w:t>Github</w:t>
                </w:r>
                <w:proofErr w:type="spellEnd"/>
                <w:r>
                  <w:rPr>
                    <w:lang w:val="fr-BE"/>
                  </w:rPr>
                  <w:t xml:space="preserve"> </w:t>
                </w:r>
                <w:proofErr w:type="spellStart"/>
                <w:r>
                  <w:rPr>
                    <w:lang w:val="fr-BE"/>
                  </w:rPr>
                  <w:t>link</w:t>
                </w:r>
                <w:proofErr w:type="spellEnd"/>
              </w:p>
            </w:tc>
            <w:tc>
              <w:tcPr>
                <w:tcW w:w="5035" w:type="dxa"/>
              </w:tcPr>
              <w:p w14:paraId="347B1693" w14:textId="45DCFEE2" w:rsidR="00DD35A9" w:rsidRPr="00DD35A9" w:rsidRDefault="00900A34" w:rsidP="00373302">
                <w:pPr>
                  <w:jc w:val="both"/>
                  <w:rPr>
                    <w:lang w:val="fr-BE"/>
                  </w:rPr>
                </w:pPr>
                <w:hyperlink r:id="rId15" w:history="1">
                  <w:r w:rsidRPr="00D967C3">
                    <w:rPr>
                      <w:rStyle w:val="Hyperlink"/>
                      <w:lang w:val="fr-BE"/>
                    </w:rPr>
                    <w:t>https://github.com/Malakof/mlops_london_firebrigade</w:t>
                  </w:r>
                </w:hyperlink>
                <w:r>
                  <w:rPr>
                    <w:lang w:val="fr-BE"/>
                  </w:rPr>
                  <w:t xml:space="preserve"> </w:t>
                </w:r>
              </w:p>
            </w:tc>
          </w:tr>
          <w:tr w:rsidR="00DD35A9" w:rsidRPr="00D06074" w14:paraId="7F663C1F" w14:textId="77777777" w:rsidTr="00D55E68">
            <w:tc>
              <w:tcPr>
                <w:tcW w:w="5035" w:type="dxa"/>
              </w:tcPr>
              <w:p w14:paraId="1DDCCF4F" w14:textId="302319AD" w:rsidR="00DD35A9" w:rsidRPr="00DD35A9" w:rsidRDefault="00C35F6A" w:rsidP="00373302">
                <w:pPr>
                  <w:jc w:val="both"/>
                  <w:rPr>
                    <w:lang w:val="fr-BE"/>
                  </w:rPr>
                </w:pPr>
                <w:r>
                  <w:rPr>
                    <w:lang w:val="fr-BE"/>
                  </w:rPr>
                  <w:t>Equipe</w:t>
                </w:r>
              </w:p>
            </w:tc>
            <w:tc>
              <w:tcPr>
                <w:tcW w:w="5035" w:type="dxa"/>
              </w:tcPr>
              <w:p w14:paraId="3B09BB61" w14:textId="2EFD9F8D" w:rsidR="00DD35A9" w:rsidRPr="00DD35A9" w:rsidRDefault="00900A34" w:rsidP="00373302">
                <w:pPr>
                  <w:jc w:val="both"/>
                  <w:rPr>
                    <w:lang w:val="fr-BE"/>
                  </w:rPr>
                </w:pPr>
                <w:r>
                  <w:rPr>
                    <w:lang w:val="fr-BE"/>
                  </w:rPr>
                  <w:t xml:space="preserve">Richard </w:t>
                </w:r>
                <w:r w:rsidR="005E0098">
                  <w:rPr>
                    <w:lang w:val="fr-BE"/>
                  </w:rPr>
                  <w:t xml:space="preserve">De Falco, Vincent </w:t>
                </w:r>
                <w:r w:rsidR="005F1D1B">
                  <w:rPr>
                    <w:lang w:val="fr-BE"/>
                  </w:rPr>
                  <w:t>Dos Reis</w:t>
                </w:r>
                <w:r w:rsidR="005E0098">
                  <w:rPr>
                    <w:lang w:val="fr-BE"/>
                  </w:rPr>
                  <w:t xml:space="preserve">, Olfa </w:t>
                </w:r>
                <w:proofErr w:type="spellStart"/>
                <w:r w:rsidR="005E0098">
                  <w:rPr>
                    <w:lang w:val="fr-BE"/>
                  </w:rPr>
                  <w:t>Arfani</w:t>
                </w:r>
                <w:proofErr w:type="spellEnd"/>
              </w:p>
            </w:tc>
          </w:tr>
          <w:tr w:rsidR="00DD35A9" w:rsidRPr="00DD35A9" w14:paraId="13738A74" w14:textId="77777777" w:rsidTr="00D55E68">
            <w:tc>
              <w:tcPr>
                <w:tcW w:w="5035" w:type="dxa"/>
              </w:tcPr>
              <w:p w14:paraId="101D60D5" w14:textId="66D0DD16" w:rsidR="00DD35A9" w:rsidRPr="00DD35A9" w:rsidRDefault="00373302" w:rsidP="00373302">
                <w:pPr>
                  <w:jc w:val="both"/>
                  <w:rPr>
                    <w:lang w:val="fr-BE"/>
                  </w:rPr>
                </w:pPr>
                <w:r>
                  <w:rPr>
                    <w:lang w:val="fr-BE"/>
                  </w:rPr>
                  <w:t>Dernière</w:t>
                </w:r>
                <w:r w:rsidR="00C35F6A">
                  <w:rPr>
                    <w:lang w:val="fr-BE"/>
                  </w:rPr>
                  <w:t xml:space="preserve"> mise </w:t>
                </w:r>
                <w:proofErr w:type="spellStart"/>
                <w:r w:rsidR="00C35F6A">
                  <w:rPr>
                    <w:lang w:val="fr-BE"/>
                  </w:rPr>
                  <w:t>a</w:t>
                </w:r>
                <w:proofErr w:type="spellEnd"/>
                <w:r w:rsidR="00C35F6A">
                  <w:rPr>
                    <w:lang w:val="fr-BE"/>
                  </w:rPr>
                  <w:t xml:space="preserve"> jour</w:t>
                </w:r>
              </w:p>
            </w:tc>
            <w:tc>
              <w:tcPr>
                <w:tcW w:w="5035" w:type="dxa"/>
              </w:tcPr>
              <w:p w14:paraId="521890B0" w14:textId="6477D8B5" w:rsidR="00DD35A9" w:rsidRPr="00DD35A9" w:rsidRDefault="005E0098" w:rsidP="00373302">
                <w:pPr>
                  <w:jc w:val="both"/>
                  <w:rPr>
                    <w:lang w:val="fr-BE"/>
                  </w:rPr>
                </w:pPr>
                <w:r>
                  <w:rPr>
                    <w:lang w:val="fr-BE"/>
                  </w:rPr>
                  <w:t>02/10/2024</w:t>
                </w:r>
              </w:p>
            </w:tc>
          </w:tr>
          <w:tr w:rsidR="00DD35A9" w:rsidRPr="00DD35A9" w14:paraId="7BC6364F" w14:textId="77777777" w:rsidTr="00D55E68">
            <w:tc>
              <w:tcPr>
                <w:tcW w:w="5035" w:type="dxa"/>
              </w:tcPr>
              <w:p w14:paraId="529347CD" w14:textId="36CA6696" w:rsidR="00DD35A9" w:rsidRPr="00DD35A9" w:rsidRDefault="00C35F6A" w:rsidP="00373302">
                <w:pPr>
                  <w:jc w:val="both"/>
                  <w:rPr>
                    <w:lang w:val="fr-BE"/>
                  </w:rPr>
                </w:pPr>
                <w:r>
                  <w:rPr>
                    <w:lang w:val="fr-BE"/>
                  </w:rPr>
                  <w:t>Slack</w:t>
                </w:r>
                <w:r w:rsidR="00A60543">
                  <w:rPr>
                    <w:lang w:val="fr-BE"/>
                  </w:rPr>
                  <w:t xml:space="preserve"> DTS</w:t>
                </w:r>
              </w:p>
            </w:tc>
            <w:tc>
              <w:tcPr>
                <w:tcW w:w="5035" w:type="dxa"/>
              </w:tcPr>
              <w:p w14:paraId="77365E22" w14:textId="66B7ED4F" w:rsidR="00DD35A9" w:rsidRPr="00DD35A9" w:rsidRDefault="005E0098" w:rsidP="00373302">
                <w:pPr>
                  <w:jc w:val="both"/>
                  <w:rPr>
                    <w:lang w:val="fr-BE"/>
                  </w:rPr>
                </w:pPr>
                <w:r>
                  <w:rPr>
                    <w:lang w:val="fr-BE"/>
                  </w:rPr>
                  <w:t>@</w:t>
                </w:r>
                <w:r w:rsidR="00CC782F">
                  <w:rPr>
                    <w:lang w:val="fr-BE"/>
                  </w:rPr>
                  <w:t>juil24cmlops_pompier</w:t>
                </w:r>
              </w:p>
            </w:tc>
          </w:tr>
        </w:tbl>
        <w:p w14:paraId="01F531A9" w14:textId="241D4BB7" w:rsidR="007766B6" w:rsidRPr="00FB24E8" w:rsidRDefault="004B67BD" w:rsidP="00FB24E8">
          <w:pPr>
            <w:jc w:val="both"/>
            <w:sectPr w:rsidR="007766B6" w:rsidRPr="00FB24E8" w:rsidSect="00E83650">
              <w:type w:val="continuous"/>
              <w:pgSz w:w="12240" w:h="15840" w:code="1"/>
              <w:pgMar w:top="994" w:right="1080" w:bottom="720" w:left="1080" w:header="706" w:footer="706" w:gutter="0"/>
              <w:pgNumType w:start="0"/>
              <w:cols w:space="851"/>
              <w:titlePg/>
              <w:docGrid w:linePitch="360"/>
            </w:sectPr>
          </w:pPr>
        </w:p>
      </w:sdtContent>
    </w:sdt>
    <w:tbl>
      <w:tblPr>
        <w:tblW w:w="0" w:type="auto"/>
        <w:tblCellMar>
          <w:top w:w="72" w:type="dxa"/>
          <w:left w:w="0" w:type="dxa"/>
          <w:bottom w:w="72" w:type="dxa"/>
          <w:right w:w="0" w:type="dxa"/>
        </w:tblCellMar>
        <w:tblLook w:val="04A0" w:firstRow="1" w:lastRow="0" w:firstColumn="1" w:lastColumn="0" w:noHBand="0" w:noVBand="1"/>
      </w:tblPr>
      <w:tblGrid>
        <w:gridCol w:w="8886"/>
        <w:gridCol w:w="1194"/>
      </w:tblGrid>
      <w:tr w:rsidR="00DB5DAB" w:rsidRPr="006A0A6F" w14:paraId="278BE753" w14:textId="77777777" w:rsidTr="00E543CD">
        <w:trPr>
          <w:trHeight w:val="1994"/>
        </w:trPr>
        <w:tc>
          <w:tcPr>
            <w:tcW w:w="8886" w:type="dxa"/>
          </w:tcPr>
          <w:p w14:paraId="367EDB70" w14:textId="798FE073" w:rsidR="005B6BBD" w:rsidRPr="00CE687D" w:rsidRDefault="004763EE" w:rsidP="00373302">
            <w:pPr>
              <w:pStyle w:val="Heading1"/>
              <w:jc w:val="both"/>
              <w:rPr>
                <w:lang w:val="fr-BE"/>
              </w:rPr>
            </w:pPr>
            <w:r w:rsidRPr="00CE687D">
              <w:rPr>
                <w:lang w:val="fr-BE"/>
              </w:rPr>
              <w:lastRenderedPageBreak/>
              <w:t>Contexte</w:t>
            </w:r>
          </w:p>
          <w:p w14:paraId="6D16E177" w14:textId="1936B947" w:rsidR="00CE687D" w:rsidRPr="00CE687D" w:rsidRDefault="00CE687D" w:rsidP="00373302">
            <w:pPr>
              <w:jc w:val="both"/>
              <w:rPr>
                <w:noProof/>
                <w:lang w:val="en-BE"/>
              </w:rPr>
            </w:pPr>
            <w:r w:rsidRPr="00CE687D">
              <w:rPr>
                <w:noProof/>
                <w:lang w:val="en-BE"/>
              </w:rPr>
              <w:t>La London Fire Brigade (abrégé LFB) est le corps de sapeurs-pompiers de Londres. C'est le cinquième plus grand corps de sapeurs-pompiers dans le monde avec environ 6000 employés dont 5000 sapeurs-pompiers professionnels. Comme l’ensemble des brigades dans le monde, la LFB recherche continuellement à s’améliorer afin de porter secours aux londoniens.</w:t>
            </w:r>
          </w:p>
          <w:p w14:paraId="21D476B6" w14:textId="77777777" w:rsidR="00CE687D" w:rsidRPr="00CE687D" w:rsidRDefault="00CE687D" w:rsidP="00373302">
            <w:pPr>
              <w:jc w:val="both"/>
              <w:rPr>
                <w:noProof/>
                <w:lang w:val="en-BE"/>
              </w:rPr>
            </w:pPr>
            <w:r w:rsidRPr="00CE687D">
              <w:rPr>
                <w:noProof/>
                <w:lang w:val="en-BE"/>
              </w:rPr>
              <w:t xml:space="preserve"> </w:t>
            </w:r>
          </w:p>
          <w:p w14:paraId="6EDAEDEB" w14:textId="77777777" w:rsidR="00CE687D" w:rsidRPr="00CE687D" w:rsidRDefault="00CE687D" w:rsidP="00373302">
            <w:pPr>
              <w:jc w:val="both"/>
              <w:rPr>
                <w:noProof/>
                <w:lang w:val="en-BE"/>
              </w:rPr>
            </w:pPr>
            <w:r w:rsidRPr="00CE687D">
              <w:rPr>
                <w:noProof/>
                <w:lang w:val="en-BE"/>
              </w:rPr>
              <w:t>Une publication annuelle est produite afin de montrer en toute transparence leurs performances, mais aussi leurs défaillances.</w:t>
            </w:r>
          </w:p>
          <w:p w14:paraId="5FE64D5A" w14:textId="77777777" w:rsidR="00CE687D" w:rsidRPr="00CE687D" w:rsidRDefault="00CE687D" w:rsidP="00373302">
            <w:pPr>
              <w:jc w:val="both"/>
              <w:rPr>
                <w:noProof/>
                <w:lang w:val="en-BE"/>
              </w:rPr>
            </w:pPr>
            <w:r w:rsidRPr="00CE687D">
              <w:rPr>
                <w:noProof/>
                <w:lang w:val="en-BE"/>
              </w:rPr>
              <w:t>Depuis le 1er Janvier 2023 le plan «Your London Fire Brigade » a vu le jour. Il vise à améliorer leur service en ajoutant une dimension de reflexion collaborative avec les citoyens de Londres.</w:t>
            </w:r>
          </w:p>
          <w:p w14:paraId="21324EA3" w14:textId="77777777" w:rsidR="00CE687D" w:rsidRPr="00CE687D" w:rsidRDefault="00CE687D" w:rsidP="00373302">
            <w:pPr>
              <w:jc w:val="both"/>
              <w:rPr>
                <w:noProof/>
                <w:lang w:val="en-BE"/>
              </w:rPr>
            </w:pPr>
            <w:r w:rsidRPr="00CE687D">
              <w:rPr>
                <w:noProof/>
                <w:lang w:val="en-BE"/>
              </w:rPr>
              <w:t xml:space="preserve"> </w:t>
            </w:r>
          </w:p>
          <w:p w14:paraId="21FF8DFF" w14:textId="77777777" w:rsidR="00CE687D" w:rsidRPr="00CE687D" w:rsidRDefault="00CE687D" w:rsidP="00373302">
            <w:pPr>
              <w:jc w:val="both"/>
              <w:rPr>
                <w:noProof/>
                <w:lang w:val="en-BE"/>
              </w:rPr>
            </w:pPr>
            <w:r w:rsidRPr="00CE687D">
              <w:rPr>
                <w:noProof/>
                <w:lang w:val="en-BE"/>
              </w:rPr>
              <w:t>L’un des points crucial, évoqué dans leur rapport, est le temps de réaction (Attendance Time). C’est le temps passé entre la sollicitation d’une équipe jusqu’au point de secours.</w:t>
            </w:r>
          </w:p>
          <w:p w14:paraId="6188B3BB" w14:textId="32F5C296" w:rsidR="005B6BBD" w:rsidRPr="00CE687D" w:rsidRDefault="005B6BBD" w:rsidP="00373302">
            <w:pPr>
              <w:jc w:val="both"/>
              <w:rPr>
                <w:noProof/>
                <w:lang w:val="en-BE"/>
              </w:rPr>
            </w:pPr>
          </w:p>
          <w:p w14:paraId="5463F575" w14:textId="42E3BE5A" w:rsidR="005B6BBD" w:rsidRDefault="002A47A0" w:rsidP="00373302">
            <w:pPr>
              <w:pStyle w:val="Heading1"/>
              <w:jc w:val="both"/>
              <w:rPr>
                <w:lang w:val="fr-BE"/>
              </w:rPr>
            </w:pPr>
            <w:r>
              <w:rPr>
                <w:lang w:val="fr-BE"/>
              </w:rPr>
              <w:t>Périmètre du projet</w:t>
            </w:r>
          </w:p>
          <w:p w14:paraId="204EE9C1" w14:textId="4135C504" w:rsidR="00AF1743" w:rsidRPr="00AF1743" w:rsidRDefault="00AF1743" w:rsidP="00AF1743">
            <w:pPr>
              <w:rPr>
                <w:lang w:val="en-BE"/>
              </w:rPr>
            </w:pPr>
            <w:r w:rsidRPr="00AF1743">
              <w:rPr>
                <w:noProof/>
                <w:lang w:val="en-BE"/>
              </w:rPr>
              <w:drawing>
                <wp:inline distT="0" distB="0" distL="0" distR="0" wp14:anchorId="62959A57" wp14:editId="7031CA96">
                  <wp:extent cx="1238250" cy="1073150"/>
                  <wp:effectExtent l="0" t="0" r="0" b="0"/>
                  <wp:docPr id="1746318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0" cy="1073150"/>
                          </a:xfrm>
                          <a:prstGeom prst="rect">
                            <a:avLst/>
                          </a:prstGeom>
                          <a:noFill/>
                          <a:ln>
                            <a:noFill/>
                          </a:ln>
                        </pic:spPr>
                      </pic:pic>
                    </a:graphicData>
                  </a:graphic>
                </wp:inline>
              </w:drawing>
            </w:r>
            <w:r w:rsidRPr="00AF1743">
              <w:rPr>
                <w:lang w:val="en-BE"/>
              </w:rPr>
              <w:t xml:space="preserve">La LFB, London Fire Brigade </w:t>
            </w:r>
            <w:proofErr w:type="spellStart"/>
            <w:proofErr w:type="gramStart"/>
            <w:r w:rsidRPr="00AF1743">
              <w:rPr>
                <w:lang w:val="en-BE"/>
              </w:rPr>
              <w:t>ou</w:t>
            </w:r>
            <w:proofErr w:type="spellEnd"/>
            <w:proofErr w:type="gramEnd"/>
            <w:r w:rsidRPr="00AF1743">
              <w:rPr>
                <w:lang w:val="en-BE"/>
              </w:rPr>
              <w:t xml:space="preserve"> Brigade des </w:t>
            </w:r>
            <w:proofErr w:type="spellStart"/>
            <w:r w:rsidRPr="00AF1743">
              <w:rPr>
                <w:lang w:val="en-BE"/>
              </w:rPr>
              <w:t>Sapeurs</w:t>
            </w:r>
            <w:proofErr w:type="spellEnd"/>
            <w:r w:rsidRPr="00AF1743">
              <w:rPr>
                <w:lang w:val="en-BE"/>
              </w:rPr>
              <w:t xml:space="preserve">-Pompiers de </w:t>
            </w:r>
            <w:proofErr w:type="spellStart"/>
            <w:r w:rsidRPr="00AF1743">
              <w:rPr>
                <w:lang w:val="en-BE"/>
              </w:rPr>
              <w:t>Londres</w:t>
            </w:r>
            <w:proofErr w:type="spellEnd"/>
            <w:r w:rsidRPr="00AF1743">
              <w:rPr>
                <w:lang w:val="en-BE"/>
              </w:rPr>
              <w:t xml:space="preserve">, </w:t>
            </w:r>
            <w:proofErr w:type="spellStart"/>
            <w:r w:rsidRPr="00AF1743">
              <w:rPr>
                <w:lang w:val="en-BE"/>
              </w:rPr>
              <w:t>est</w:t>
            </w:r>
            <w:proofErr w:type="spellEnd"/>
            <w:r w:rsidRPr="00AF1743">
              <w:rPr>
                <w:lang w:val="en-BE"/>
              </w:rPr>
              <w:t xml:space="preserve"> le service </w:t>
            </w:r>
            <w:proofErr w:type="spellStart"/>
            <w:r w:rsidRPr="00AF1743">
              <w:rPr>
                <w:lang w:val="en-BE"/>
              </w:rPr>
              <w:t>d'incendie</w:t>
            </w:r>
            <w:proofErr w:type="spellEnd"/>
            <w:r w:rsidRPr="00AF1743">
              <w:rPr>
                <w:lang w:val="en-BE"/>
              </w:rPr>
              <w:t xml:space="preserve"> et de </w:t>
            </w:r>
            <w:proofErr w:type="spellStart"/>
            <w:r w:rsidRPr="00AF1743">
              <w:rPr>
                <w:lang w:val="en-BE"/>
              </w:rPr>
              <w:t>sauvetage</w:t>
            </w:r>
            <w:proofErr w:type="spellEnd"/>
            <w:r w:rsidRPr="00AF1743">
              <w:rPr>
                <w:lang w:val="en-BE"/>
              </w:rPr>
              <w:t xml:space="preserve"> le plus </w:t>
            </w:r>
            <w:proofErr w:type="spellStart"/>
            <w:r w:rsidRPr="00AF1743">
              <w:rPr>
                <w:lang w:val="en-BE"/>
              </w:rPr>
              <w:t>actif</w:t>
            </w:r>
            <w:proofErr w:type="spellEnd"/>
            <w:r w:rsidRPr="00AF1743">
              <w:rPr>
                <w:lang w:val="en-BE"/>
              </w:rPr>
              <w:t xml:space="preserve"> du </w:t>
            </w:r>
            <w:proofErr w:type="spellStart"/>
            <w:r w:rsidRPr="00AF1743">
              <w:rPr>
                <w:lang w:val="en-BE"/>
              </w:rPr>
              <w:t>Royaume</w:t>
            </w:r>
            <w:proofErr w:type="spellEnd"/>
            <w:r w:rsidRPr="00AF1743">
              <w:rPr>
                <w:lang w:val="en-BE"/>
              </w:rPr>
              <w:t xml:space="preserve">-Uni et </w:t>
            </w:r>
            <w:proofErr w:type="spellStart"/>
            <w:r w:rsidRPr="00AF1743">
              <w:rPr>
                <w:lang w:val="en-BE"/>
              </w:rPr>
              <w:t>l'une</w:t>
            </w:r>
            <w:proofErr w:type="spellEnd"/>
            <w:r w:rsidRPr="00AF1743">
              <w:rPr>
                <w:lang w:val="en-BE"/>
              </w:rPr>
              <w:t xml:space="preserve"> des plus </w:t>
            </w:r>
            <w:proofErr w:type="spellStart"/>
            <w:r w:rsidRPr="00AF1743">
              <w:rPr>
                <w:lang w:val="en-BE"/>
              </w:rPr>
              <w:t>grandes</w:t>
            </w:r>
            <w:proofErr w:type="spellEnd"/>
            <w:r w:rsidRPr="00AF1743">
              <w:rPr>
                <w:lang w:val="en-BE"/>
              </w:rPr>
              <w:t xml:space="preserve"> organisations de </w:t>
            </w:r>
            <w:proofErr w:type="spellStart"/>
            <w:r w:rsidRPr="00AF1743">
              <w:rPr>
                <w:lang w:val="en-BE"/>
              </w:rPr>
              <w:t>lutte</w:t>
            </w:r>
            <w:proofErr w:type="spellEnd"/>
            <w:r w:rsidRPr="00AF1743">
              <w:rPr>
                <w:lang w:val="en-BE"/>
              </w:rPr>
              <w:t xml:space="preserve"> </w:t>
            </w:r>
            <w:proofErr w:type="spellStart"/>
            <w:r w:rsidRPr="00AF1743">
              <w:rPr>
                <w:lang w:val="en-BE"/>
              </w:rPr>
              <w:t>contre</w:t>
            </w:r>
            <w:proofErr w:type="spellEnd"/>
            <w:r w:rsidRPr="00AF1743">
              <w:rPr>
                <w:lang w:val="en-BE"/>
              </w:rPr>
              <w:t xml:space="preserve"> </w:t>
            </w:r>
            <w:proofErr w:type="spellStart"/>
            <w:r w:rsidRPr="00AF1743">
              <w:rPr>
                <w:lang w:val="en-BE"/>
              </w:rPr>
              <w:t>l'incendie</w:t>
            </w:r>
            <w:proofErr w:type="spellEnd"/>
            <w:r w:rsidRPr="00AF1743">
              <w:rPr>
                <w:lang w:val="en-BE"/>
              </w:rPr>
              <w:t xml:space="preserve"> et de </w:t>
            </w:r>
            <w:proofErr w:type="spellStart"/>
            <w:r w:rsidRPr="00AF1743">
              <w:rPr>
                <w:lang w:val="en-BE"/>
              </w:rPr>
              <w:t>sauvetage</w:t>
            </w:r>
            <w:proofErr w:type="spellEnd"/>
            <w:r w:rsidRPr="00AF1743">
              <w:rPr>
                <w:lang w:val="en-BE"/>
              </w:rPr>
              <w:t xml:space="preserve"> au monde.</w:t>
            </w:r>
          </w:p>
          <w:p w14:paraId="0E6A450B" w14:textId="77777777" w:rsidR="00AF1743" w:rsidRPr="00AF1743" w:rsidRDefault="00AF1743" w:rsidP="00AF1743">
            <w:pPr>
              <w:rPr>
                <w:lang w:val="en-BE"/>
              </w:rPr>
            </w:pPr>
            <w:r w:rsidRPr="00AF1743">
              <w:rPr>
                <w:lang w:val="en-BE"/>
              </w:rPr>
              <w:t xml:space="preserve"> </w:t>
            </w:r>
          </w:p>
          <w:p w14:paraId="1DE765C1" w14:textId="010100B0" w:rsidR="00AF1743" w:rsidRPr="00AF1743" w:rsidRDefault="00AF1743" w:rsidP="00AF1743">
            <w:pPr>
              <w:rPr>
                <w:lang w:val="en-BE"/>
              </w:rPr>
            </w:pPr>
            <w:r w:rsidRPr="00AF1743">
              <w:rPr>
                <w:noProof/>
                <w:lang w:val="en-BE"/>
              </w:rPr>
              <w:drawing>
                <wp:anchor distT="0" distB="0" distL="114300" distR="114300" simplePos="0" relativeHeight="251726848" behindDoc="0" locked="0" layoutInCell="1" allowOverlap="0" wp14:anchorId="746877FF" wp14:editId="7BF3975C">
                  <wp:simplePos x="0" y="0"/>
                  <wp:positionH relativeFrom="column">
                    <wp:align>left</wp:align>
                  </wp:positionH>
                  <wp:positionV relativeFrom="line">
                    <wp:posOffset>0</wp:posOffset>
                  </wp:positionV>
                  <wp:extent cx="1685925" cy="1295400"/>
                  <wp:effectExtent l="0" t="0" r="9525" b="0"/>
                  <wp:wrapSquare wrapText="bothSides"/>
                  <wp:docPr id="5678655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592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1743">
              <w:rPr>
                <w:noProof/>
                <w:lang w:val="en-BE"/>
              </w:rPr>
              <w:drawing>
                <wp:anchor distT="0" distB="0" distL="114300" distR="114300" simplePos="0" relativeHeight="251727872" behindDoc="0" locked="0" layoutInCell="1" allowOverlap="0" wp14:anchorId="66D05D3B" wp14:editId="7D1B919D">
                  <wp:simplePos x="0" y="0"/>
                  <wp:positionH relativeFrom="column">
                    <wp:align>left</wp:align>
                  </wp:positionH>
                  <wp:positionV relativeFrom="line">
                    <wp:posOffset>0</wp:posOffset>
                  </wp:positionV>
                  <wp:extent cx="2333625" cy="190500"/>
                  <wp:effectExtent l="0" t="0" r="9525" b="0"/>
                  <wp:wrapSquare wrapText="bothSides"/>
                  <wp:docPr id="11625804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1743">
              <w:rPr>
                <w:lang w:val="en-BE"/>
              </w:rPr>
              <w:t xml:space="preserve">Son </w:t>
            </w:r>
            <w:proofErr w:type="spellStart"/>
            <w:r w:rsidRPr="00AF1743">
              <w:rPr>
                <w:lang w:val="en-BE"/>
              </w:rPr>
              <w:t>périmètre</w:t>
            </w:r>
            <w:proofErr w:type="spellEnd"/>
            <w:r w:rsidRPr="00AF1743">
              <w:rPr>
                <w:lang w:val="en-BE"/>
              </w:rPr>
              <w:t xml:space="preserve"> </w:t>
            </w:r>
            <w:proofErr w:type="spellStart"/>
            <w:r w:rsidRPr="00AF1743">
              <w:rPr>
                <w:lang w:val="en-BE"/>
              </w:rPr>
              <w:t>d’intervention</w:t>
            </w:r>
            <w:proofErr w:type="spellEnd"/>
            <w:r w:rsidRPr="00AF1743">
              <w:rPr>
                <w:lang w:val="en-BE"/>
              </w:rPr>
              <w:t xml:space="preserve"> </w:t>
            </w:r>
            <w:proofErr w:type="spellStart"/>
            <w:r w:rsidRPr="00AF1743">
              <w:rPr>
                <w:lang w:val="en-BE"/>
              </w:rPr>
              <w:t>s’étend</w:t>
            </w:r>
            <w:proofErr w:type="spellEnd"/>
            <w:r w:rsidRPr="00AF1743">
              <w:rPr>
                <w:lang w:val="en-BE"/>
              </w:rPr>
              <w:t xml:space="preserve"> sur le « Grand </w:t>
            </w:r>
            <w:proofErr w:type="spellStart"/>
            <w:r w:rsidRPr="00AF1743">
              <w:rPr>
                <w:lang w:val="en-BE"/>
              </w:rPr>
              <w:t>Londres</w:t>
            </w:r>
            <w:proofErr w:type="spellEnd"/>
            <w:r w:rsidRPr="00AF1743">
              <w:rPr>
                <w:lang w:val="en-BE"/>
              </w:rPr>
              <w:t xml:space="preserve"> » qui </w:t>
            </w:r>
            <w:proofErr w:type="spellStart"/>
            <w:r w:rsidRPr="00AF1743">
              <w:rPr>
                <w:lang w:val="en-BE"/>
              </w:rPr>
              <w:t>est</w:t>
            </w:r>
            <w:proofErr w:type="spellEnd"/>
            <w:r w:rsidRPr="00AF1743">
              <w:rPr>
                <w:lang w:val="en-BE"/>
              </w:rPr>
              <w:t xml:space="preserve"> </w:t>
            </w:r>
            <w:proofErr w:type="spellStart"/>
            <w:r w:rsidRPr="00AF1743">
              <w:rPr>
                <w:lang w:val="en-BE"/>
              </w:rPr>
              <w:t>actuellement</w:t>
            </w:r>
            <w:proofErr w:type="spellEnd"/>
            <w:r w:rsidRPr="00AF1743">
              <w:rPr>
                <w:lang w:val="en-BE"/>
              </w:rPr>
              <w:t xml:space="preserve"> </w:t>
            </w:r>
            <w:proofErr w:type="spellStart"/>
            <w:r w:rsidRPr="00AF1743">
              <w:rPr>
                <w:lang w:val="en-BE"/>
              </w:rPr>
              <w:t>d’une</w:t>
            </w:r>
            <w:proofErr w:type="spellEnd"/>
            <w:r w:rsidRPr="00AF1743">
              <w:rPr>
                <w:lang w:val="en-BE"/>
              </w:rPr>
              <w:t xml:space="preserve"> </w:t>
            </w:r>
            <w:proofErr w:type="spellStart"/>
            <w:r w:rsidRPr="00AF1743">
              <w:rPr>
                <w:lang w:val="en-BE"/>
              </w:rPr>
              <w:t>superficie</w:t>
            </w:r>
            <w:proofErr w:type="spellEnd"/>
            <w:r w:rsidRPr="00AF1743">
              <w:rPr>
                <w:lang w:val="en-BE"/>
              </w:rPr>
              <w:t xml:space="preserve"> de 1 572km² pour 9 </w:t>
            </w:r>
            <w:proofErr w:type="gramStart"/>
            <w:r w:rsidRPr="00AF1743">
              <w:rPr>
                <w:lang w:val="en-BE"/>
              </w:rPr>
              <w:t>millions</w:t>
            </w:r>
            <w:proofErr w:type="gramEnd"/>
            <w:r w:rsidRPr="00AF1743">
              <w:rPr>
                <w:lang w:val="en-BE"/>
              </w:rPr>
              <w:t xml:space="preserve"> </w:t>
            </w:r>
            <w:proofErr w:type="spellStart"/>
            <w:r w:rsidRPr="00AF1743">
              <w:rPr>
                <w:lang w:val="en-BE"/>
              </w:rPr>
              <w:t>d’habitants</w:t>
            </w:r>
            <w:proofErr w:type="spellEnd"/>
            <w:r w:rsidRPr="00AF1743">
              <w:rPr>
                <w:lang w:val="en-BE"/>
              </w:rPr>
              <w:t>.</w:t>
            </w:r>
          </w:p>
          <w:p w14:paraId="51375DC7" w14:textId="77777777" w:rsidR="00AF1743" w:rsidRPr="00AF1743" w:rsidRDefault="00AF1743" w:rsidP="00AF1743">
            <w:pPr>
              <w:rPr>
                <w:lang w:val="en-BE"/>
              </w:rPr>
            </w:pPr>
            <w:r w:rsidRPr="00AF1743">
              <w:rPr>
                <w:lang w:val="en-BE"/>
              </w:rPr>
              <w:t xml:space="preserve"> </w:t>
            </w:r>
          </w:p>
          <w:p w14:paraId="54156BC4" w14:textId="77777777" w:rsidR="00AF1743" w:rsidRPr="00AF1743" w:rsidRDefault="00AF1743" w:rsidP="00AF1743">
            <w:pPr>
              <w:rPr>
                <w:lang w:val="en-BE"/>
              </w:rPr>
            </w:pPr>
            <w:r w:rsidRPr="00AF1743">
              <w:rPr>
                <w:lang w:val="en-BE"/>
              </w:rPr>
              <w:t xml:space="preserve">Le « Grand </w:t>
            </w:r>
            <w:proofErr w:type="spellStart"/>
            <w:r w:rsidRPr="00AF1743">
              <w:rPr>
                <w:lang w:val="en-BE"/>
              </w:rPr>
              <w:t>Londres</w:t>
            </w:r>
            <w:proofErr w:type="spellEnd"/>
            <w:r w:rsidRPr="00AF1743">
              <w:rPr>
                <w:lang w:val="en-BE"/>
              </w:rPr>
              <w:t xml:space="preserve"> » </w:t>
            </w:r>
            <w:proofErr w:type="spellStart"/>
            <w:r w:rsidRPr="00AF1743">
              <w:rPr>
                <w:lang w:val="en-BE"/>
              </w:rPr>
              <w:t>est</w:t>
            </w:r>
            <w:proofErr w:type="spellEnd"/>
            <w:r w:rsidRPr="00AF1743">
              <w:rPr>
                <w:lang w:val="en-BE"/>
              </w:rPr>
              <w:t xml:space="preserve"> </w:t>
            </w:r>
            <w:proofErr w:type="spellStart"/>
            <w:r w:rsidRPr="00AF1743">
              <w:rPr>
                <w:lang w:val="en-BE"/>
              </w:rPr>
              <w:t>divisé</w:t>
            </w:r>
            <w:proofErr w:type="spellEnd"/>
            <w:r w:rsidRPr="00AF1743">
              <w:rPr>
                <w:lang w:val="en-BE"/>
              </w:rPr>
              <w:t xml:space="preserve"> </w:t>
            </w:r>
            <w:proofErr w:type="spellStart"/>
            <w:r w:rsidRPr="00AF1743">
              <w:rPr>
                <w:lang w:val="en-BE"/>
              </w:rPr>
              <w:t>en</w:t>
            </w:r>
            <w:proofErr w:type="spellEnd"/>
            <w:r w:rsidRPr="00AF1743">
              <w:rPr>
                <w:lang w:val="en-BE"/>
              </w:rPr>
              <w:t xml:space="preserve"> 33 boroughs1 (</w:t>
            </w:r>
            <w:proofErr w:type="spellStart"/>
            <w:r w:rsidRPr="00AF1743">
              <w:rPr>
                <w:lang w:val="en-BE"/>
              </w:rPr>
              <w:t>circonscriptions</w:t>
            </w:r>
            <w:proofErr w:type="spellEnd"/>
            <w:r w:rsidRPr="00AF1743">
              <w:rPr>
                <w:lang w:val="en-BE"/>
              </w:rPr>
              <w:t xml:space="preserve"> </w:t>
            </w:r>
            <w:proofErr w:type="spellStart"/>
            <w:r w:rsidRPr="00AF1743">
              <w:rPr>
                <w:lang w:val="en-BE"/>
              </w:rPr>
              <w:t>administratives</w:t>
            </w:r>
            <w:proofErr w:type="spellEnd"/>
            <w:r w:rsidRPr="00AF1743">
              <w:rPr>
                <w:lang w:val="en-BE"/>
              </w:rPr>
              <w:t>).</w:t>
            </w:r>
          </w:p>
          <w:p w14:paraId="54D41B30" w14:textId="77777777" w:rsidR="00AF1743" w:rsidRPr="00AF1743" w:rsidRDefault="00AF1743" w:rsidP="00AF1743">
            <w:pPr>
              <w:rPr>
                <w:lang w:val="en-BE"/>
              </w:rPr>
            </w:pPr>
            <w:r w:rsidRPr="00AF1743">
              <w:rPr>
                <w:lang w:val="en-BE"/>
              </w:rPr>
              <w:t xml:space="preserve"> </w:t>
            </w:r>
          </w:p>
          <w:p w14:paraId="6823EA3C" w14:textId="77777777" w:rsidR="00AF1743" w:rsidRPr="00AF1743" w:rsidRDefault="00AF1743" w:rsidP="00AF1743">
            <w:pPr>
              <w:rPr>
                <w:lang w:val="en-BE"/>
              </w:rPr>
            </w:pPr>
            <w:r w:rsidRPr="00AF1743">
              <w:rPr>
                <w:lang w:val="en-BE"/>
              </w:rPr>
              <w:t xml:space="preserve">La London Fire Brigade </w:t>
            </w:r>
            <w:proofErr w:type="spellStart"/>
            <w:r w:rsidRPr="00AF1743">
              <w:rPr>
                <w:lang w:val="en-BE"/>
              </w:rPr>
              <w:t>possède</w:t>
            </w:r>
            <w:proofErr w:type="spellEnd"/>
            <w:r w:rsidRPr="00AF1743">
              <w:rPr>
                <w:lang w:val="en-BE"/>
              </w:rPr>
              <w:t xml:space="preserve"> 102 casernes2.</w:t>
            </w:r>
          </w:p>
          <w:p w14:paraId="65FE74F7" w14:textId="77777777" w:rsidR="00AF1743" w:rsidRPr="00AF1743" w:rsidRDefault="00AF1743" w:rsidP="00AF1743">
            <w:pPr>
              <w:rPr>
                <w:lang w:val="fr-BE"/>
              </w:rPr>
            </w:pPr>
          </w:p>
          <w:p w14:paraId="5C4C7B02" w14:textId="77777777" w:rsidR="005B6BBD" w:rsidRDefault="003E2204" w:rsidP="00EA2F46">
            <w:pPr>
              <w:jc w:val="both"/>
              <w:rPr>
                <w:color w:val="808080"/>
                <w:lang w:val="fr-BE"/>
              </w:rPr>
            </w:pPr>
            <w:r>
              <w:rPr>
                <w:color w:val="808080"/>
                <w:lang w:val="fr-BE"/>
              </w:rPr>
              <w:t xml:space="preserve">Le but est de mettre en place une solution open source qui s’inspire de la </w:t>
            </w:r>
            <w:proofErr w:type="spellStart"/>
            <w:r>
              <w:rPr>
                <w:color w:val="808080"/>
                <w:lang w:val="fr-BE"/>
              </w:rPr>
              <w:t>london</w:t>
            </w:r>
            <w:proofErr w:type="spellEnd"/>
            <w:r>
              <w:rPr>
                <w:color w:val="808080"/>
                <w:lang w:val="fr-BE"/>
              </w:rPr>
              <w:t xml:space="preserve"> </w:t>
            </w:r>
            <w:proofErr w:type="spellStart"/>
            <w:r>
              <w:rPr>
                <w:color w:val="808080"/>
                <w:lang w:val="fr-BE"/>
              </w:rPr>
              <w:t>fire</w:t>
            </w:r>
            <w:proofErr w:type="spellEnd"/>
            <w:r>
              <w:rPr>
                <w:color w:val="808080"/>
                <w:lang w:val="fr-BE"/>
              </w:rPr>
              <w:t>.</w:t>
            </w:r>
          </w:p>
          <w:p w14:paraId="5577F77A" w14:textId="21E8A8A9" w:rsidR="003E2204" w:rsidRDefault="003E2204" w:rsidP="00EA2F46">
            <w:pPr>
              <w:jc w:val="both"/>
              <w:rPr>
                <w:color w:val="808080"/>
                <w:lang w:val="fr-BE"/>
              </w:rPr>
            </w:pPr>
            <w:r>
              <w:rPr>
                <w:color w:val="808080"/>
                <w:lang w:val="fr-BE"/>
              </w:rPr>
              <w:t xml:space="preserve">Pour optimiser le temps </w:t>
            </w:r>
            <w:r w:rsidR="00A75D34">
              <w:rPr>
                <w:color w:val="808080"/>
                <w:lang w:val="fr-BE"/>
              </w:rPr>
              <w:t>d</w:t>
            </w:r>
            <w:r w:rsidR="00F07EB9">
              <w:rPr>
                <w:color w:val="808080"/>
                <w:lang w:val="fr-BE"/>
              </w:rPr>
              <w:t>e déplacement</w:t>
            </w:r>
            <w:r w:rsidR="00A75D34">
              <w:rPr>
                <w:color w:val="808080"/>
                <w:lang w:val="fr-BE"/>
              </w:rPr>
              <w:t xml:space="preserve"> des pompiers.</w:t>
            </w:r>
          </w:p>
          <w:p w14:paraId="5D7BEC16" w14:textId="3C491084" w:rsidR="00856833" w:rsidRPr="00856833" w:rsidRDefault="00856833" w:rsidP="00856833">
            <w:pPr>
              <w:jc w:val="both"/>
              <w:rPr>
                <w:color w:val="808080"/>
                <w:lang w:val="en-BE"/>
              </w:rPr>
            </w:pPr>
            <w:r w:rsidRPr="00856833">
              <w:rPr>
                <w:noProof/>
                <w:color w:val="808080"/>
                <w:lang w:val="en-BE"/>
              </w:rPr>
              <w:lastRenderedPageBreak/>
              <w:drawing>
                <wp:anchor distT="0" distB="0" distL="114300" distR="114300" simplePos="0" relativeHeight="251729920" behindDoc="0" locked="0" layoutInCell="1" allowOverlap="0" wp14:anchorId="1E4E87CA" wp14:editId="7D29810F">
                  <wp:simplePos x="0" y="0"/>
                  <wp:positionH relativeFrom="column">
                    <wp:align>left</wp:align>
                  </wp:positionH>
                  <wp:positionV relativeFrom="line">
                    <wp:posOffset>0</wp:posOffset>
                  </wp:positionV>
                  <wp:extent cx="1905000" cy="266700"/>
                  <wp:effectExtent l="0" t="0" r="0" b="0"/>
                  <wp:wrapSquare wrapText="bothSides"/>
                  <wp:docPr id="6346067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CF037" w14:textId="3C999C06" w:rsidR="00856833" w:rsidRPr="00856833" w:rsidRDefault="00856833" w:rsidP="00856833">
            <w:pPr>
              <w:jc w:val="both"/>
              <w:rPr>
                <w:color w:val="808080"/>
                <w:lang w:val="en-BE"/>
              </w:rPr>
            </w:pPr>
            <w:r w:rsidRPr="00856833">
              <w:rPr>
                <w:noProof/>
                <w:color w:val="808080"/>
                <w:lang w:val="en-BE"/>
              </w:rPr>
              <w:drawing>
                <wp:anchor distT="0" distB="0" distL="114300" distR="114300" simplePos="0" relativeHeight="251730944" behindDoc="0" locked="0" layoutInCell="1" allowOverlap="0" wp14:anchorId="45BC2248" wp14:editId="76A89644">
                  <wp:simplePos x="0" y="0"/>
                  <wp:positionH relativeFrom="column">
                    <wp:align>left</wp:align>
                  </wp:positionH>
                  <wp:positionV relativeFrom="line">
                    <wp:posOffset>0</wp:posOffset>
                  </wp:positionV>
                  <wp:extent cx="990600" cy="600075"/>
                  <wp:effectExtent l="0" t="0" r="0" b="9525"/>
                  <wp:wrapSquare wrapText="bothSides"/>
                  <wp:docPr id="1188186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833">
              <w:rPr>
                <w:color w:val="808080"/>
                <w:lang w:val="en-BE"/>
              </w:rPr>
              <w:t xml:space="preserve">Au travers de rapports annuels3, la LFB met à disposition </w:t>
            </w:r>
            <w:proofErr w:type="spellStart"/>
            <w:r w:rsidRPr="00856833">
              <w:rPr>
                <w:color w:val="808080"/>
                <w:lang w:val="en-BE"/>
              </w:rPr>
              <w:t>ses</w:t>
            </w:r>
            <w:proofErr w:type="spellEnd"/>
            <w:r w:rsidRPr="00856833">
              <w:rPr>
                <w:color w:val="808080"/>
                <w:lang w:val="en-BE"/>
              </w:rPr>
              <w:t xml:space="preserve"> </w:t>
            </w:r>
            <w:proofErr w:type="spellStart"/>
            <w:r w:rsidRPr="00856833">
              <w:rPr>
                <w:color w:val="808080"/>
                <w:lang w:val="en-BE"/>
              </w:rPr>
              <w:t>résultats</w:t>
            </w:r>
            <w:proofErr w:type="spellEnd"/>
            <w:r w:rsidRPr="00856833">
              <w:rPr>
                <w:color w:val="808080"/>
                <w:lang w:val="en-BE"/>
              </w:rPr>
              <w:t xml:space="preserve"> et chiffres clefs. Par </w:t>
            </w:r>
            <w:proofErr w:type="spellStart"/>
            <w:r w:rsidRPr="00856833">
              <w:rPr>
                <w:color w:val="808080"/>
                <w:lang w:val="en-BE"/>
              </w:rPr>
              <w:t>l’intermédiaires</w:t>
            </w:r>
            <w:proofErr w:type="spellEnd"/>
            <w:r w:rsidRPr="00856833">
              <w:rPr>
                <w:color w:val="808080"/>
                <w:lang w:val="en-BE"/>
              </w:rPr>
              <w:t xml:space="preserve"> de </w:t>
            </w:r>
            <w:proofErr w:type="spellStart"/>
            <w:r w:rsidRPr="00856833">
              <w:rPr>
                <w:color w:val="808080"/>
                <w:lang w:val="en-BE"/>
              </w:rPr>
              <w:t>ces</w:t>
            </w:r>
            <w:proofErr w:type="spellEnd"/>
            <w:r w:rsidRPr="00856833">
              <w:rPr>
                <w:color w:val="808080"/>
                <w:lang w:val="en-BE"/>
              </w:rPr>
              <w:t xml:space="preserve"> </w:t>
            </w:r>
            <w:proofErr w:type="spellStart"/>
            <w:r w:rsidRPr="00856833">
              <w:rPr>
                <w:color w:val="808080"/>
                <w:lang w:val="en-BE"/>
              </w:rPr>
              <w:t>derniers</w:t>
            </w:r>
            <w:proofErr w:type="spellEnd"/>
            <w:r w:rsidRPr="00856833">
              <w:rPr>
                <w:color w:val="808080"/>
                <w:lang w:val="en-BE"/>
              </w:rPr>
              <w:t xml:space="preserve">, </w:t>
            </w:r>
            <w:proofErr w:type="spellStart"/>
            <w:r w:rsidRPr="00856833">
              <w:rPr>
                <w:color w:val="808080"/>
                <w:lang w:val="en-BE"/>
              </w:rPr>
              <w:t>elle</w:t>
            </w:r>
            <w:proofErr w:type="spellEnd"/>
            <w:r w:rsidRPr="00856833">
              <w:rPr>
                <w:color w:val="808080"/>
                <w:lang w:val="en-BE"/>
              </w:rPr>
              <w:t xml:space="preserve"> </w:t>
            </w:r>
            <w:proofErr w:type="spellStart"/>
            <w:r w:rsidRPr="00856833">
              <w:rPr>
                <w:color w:val="808080"/>
                <w:lang w:val="en-BE"/>
              </w:rPr>
              <w:t>présente</w:t>
            </w:r>
            <w:proofErr w:type="spellEnd"/>
            <w:r w:rsidRPr="00856833">
              <w:rPr>
                <w:color w:val="808080"/>
                <w:lang w:val="en-BE"/>
              </w:rPr>
              <w:t xml:space="preserve"> des </w:t>
            </w:r>
            <w:proofErr w:type="spellStart"/>
            <w:r w:rsidRPr="00856833">
              <w:rPr>
                <w:color w:val="808080"/>
                <w:lang w:val="en-BE"/>
              </w:rPr>
              <w:t>objectifs</w:t>
            </w:r>
            <w:proofErr w:type="spellEnd"/>
            <w:r w:rsidRPr="00856833">
              <w:rPr>
                <w:color w:val="808080"/>
                <w:lang w:val="en-BE"/>
              </w:rPr>
              <w:t xml:space="preserve"> à </w:t>
            </w:r>
            <w:proofErr w:type="spellStart"/>
            <w:r w:rsidRPr="00856833">
              <w:rPr>
                <w:color w:val="808080"/>
                <w:lang w:val="en-BE"/>
              </w:rPr>
              <w:t>atteindre</w:t>
            </w:r>
            <w:proofErr w:type="spellEnd"/>
            <w:r w:rsidRPr="00856833">
              <w:rPr>
                <w:color w:val="808080"/>
                <w:lang w:val="en-BE"/>
              </w:rPr>
              <w:t xml:space="preserve"> </w:t>
            </w:r>
            <w:proofErr w:type="spellStart"/>
            <w:r w:rsidRPr="00856833">
              <w:rPr>
                <w:color w:val="808080"/>
                <w:lang w:val="en-BE"/>
              </w:rPr>
              <w:t>comme</w:t>
            </w:r>
            <w:proofErr w:type="spellEnd"/>
            <w:r w:rsidRPr="00856833">
              <w:rPr>
                <w:color w:val="808080"/>
                <w:lang w:val="en-BE"/>
              </w:rPr>
              <w:t xml:space="preserve"> </w:t>
            </w:r>
            <w:proofErr w:type="spellStart"/>
            <w:r w:rsidRPr="00856833">
              <w:rPr>
                <w:color w:val="808080"/>
                <w:lang w:val="en-BE"/>
              </w:rPr>
              <w:t>celui</w:t>
            </w:r>
            <w:proofErr w:type="spellEnd"/>
            <w:r w:rsidRPr="00856833">
              <w:rPr>
                <w:color w:val="808080"/>
                <w:lang w:val="en-BE"/>
              </w:rPr>
              <w:t xml:space="preserve"> du temp de </w:t>
            </w:r>
            <w:proofErr w:type="spellStart"/>
            <w:r w:rsidRPr="00856833">
              <w:rPr>
                <w:color w:val="808080"/>
                <w:lang w:val="en-BE"/>
              </w:rPr>
              <w:t>réponse</w:t>
            </w:r>
            <w:proofErr w:type="spellEnd"/>
            <w:r w:rsidRPr="00856833">
              <w:rPr>
                <w:color w:val="808080"/>
                <w:lang w:val="en-BE"/>
              </w:rPr>
              <w:t xml:space="preserve"> sur un incident.</w:t>
            </w:r>
          </w:p>
          <w:p w14:paraId="4F386138" w14:textId="77777777" w:rsidR="00856833" w:rsidRPr="00856833" w:rsidRDefault="00856833" w:rsidP="00856833">
            <w:pPr>
              <w:jc w:val="both"/>
              <w:rPr>
                <w:color w:val="808080"/>
                <w:lang w:val="en-BE"/>
              </w:rPr>
            </w:pPr>
            <w:proofErr w:type="spellStart"/>
            <w:r w:rsidRPr="00856833">
              <w:rPr>
                <w:color w:val="808080"/>
                <w:lang w:val="en-BE"/>
              </w:rPr>
              <w:t>Celui</w:t>
            </w:r>
            <w:proofErr w:type="spellEnd"/>
            <w:r w:rsidRPr="00856833">
              <w:rPr>
                <w:color w:val="808080"/>
                <w:lang w:val="en-BE"/>
              </w:rPr>
              <w:t xml:space="preserve">-ci </w:t>
            </w:r>
            <w:proofErr w:type="spellStart"/>
            <w:r w:rsidRPr="00856833">
              <w:rPr>
                <w:color w:val="808080"/>
                <w:lang w:val="en-BE"/>
              </w:rPr>
              <w:t>est</w:t>
            </w:r>
            <w:proofErr w:type="spellEnd"/>
            <w:r w:rsidRPr="00856833">
              <w:rPr>
                <w:color w:val="808080"/>
                <w:lang w:val="en-BE"/>
              </w:rPr>
              <w:t xml:space="preserve"> </w:t>
            </w:r>
            <w:proofErr w:type="spellStart"/>
            <w:r w:rsidRPr="00856833">
              <w:rPr>
                <w:color w:val="808080"/>
                <w:lang w:val="en-BE"/>
              </w:rPr>
              <w:t>fixé</w:t>
            </w:r>
            <w:proofErr w:type="spellEnd"/>
            <w:r w:rsidRPr="00856833">
              <w:rPr>
                <w:color w:val="808080"/>
                <w:lang w:val="en-BE"/>
              </w:rPr>
              <w:t xml:space="preserve"> </w:t>
            </w:r>
            <w:proofErr w:type="gramStart"/>
            <w:r w:rsidRPr="00856833">
              <w:rPr>
                <w:color w:val="808080"/>
                <w:lang w:val="en-BE"/>
              </w:rPr>
              <w:t>à :</w:t>
            </w:r>
            <w:proofErr w:type="gramEnd"/>
          </w:p>
          <w:p w14:paraId="40F68945" w14:textId="77777777" w:rsidR="00856833" w:rsidRPr="00856833" w:rsidRDefault="00856833" w:rsidP="00856833">
            <w:pPr>
              <w:jc w:val="both"/>
              <w:rPr>
                <w:color w:val="808080"/>
                <w:lang w:val="en-BE"/>
              </w:rPr>
            </w:pPr>
            <w:r w:rsidRPr="00856833">
              <w:rPr>
                <w:color w:val="808080"/>
                <w:lang w:val="en-BE"/>
              </w:rPr>
              <w:t xml:space="preserve">• 6 minutes pour le premier </w:t>
            </w:r>
            <w:proofErr w:type="spellStart"/>
            <w:r w:rsidRPr="00856833">
              <w:rPr>
                <w:color w:val="808080"/>
                <w:lang w:val="en-BE"/>
              </w:rPr>
              <w:t>véhicule</w:t>
            </w:r>
            <w:proofErr w:type="spellEnd"/>
          </w:p>
          <w:p w14:paraId="4CFCF36F" w14:textId="77777777" w:rsidR="00856833" w:rsidRPr="00856833" w:rsidRDefault="00856833" w:rsidP="00856833">
            <w:pPr>
              <w:jc w:val="both"/>
              <w:rPr>
                <w:color w:val="808080"/>
                <w:lang w:val="en-BE"/>
              </w:rPr>
            </w:pPr>
            <w:r w:rsidRPr="00856833">
              <w:rPr>
                <w:color w:val="808080"/>
                <w:lang w:val="en-BE"/>
              </w:rPr>
              <w:t xml:space="preserve">• 8 minutes pour le second </w:t>
            </w:r>
            <w:proofErr w:type="spellStart"/>
            <w:r w:rsidRPr="00856833">
              <w:rPr>
                <w:color w:val="808080"/>
                <w:lang w:val="en-BE"/>
              </w:rPr>
              <w:t>véhicule</w:t>
            </w:r>
            <w:proofErr w:type="spellEnd"/>
          </w:p>
          <w:p w14:paraId="280E1BD7" w14:textId="053FED94" w:rsidR="00856833" w:rsidRPr="00856833" w:rsidRDefault="00FA7B64" w:rsidP="00EA2F46">
            <w:pPr>
              <w:jc w:val="both"/>
              <w:rPr>
                <w:color w:val="808080"/>
                <w:lang w:val="en-BE"/>
              </w:rPr>
            </w:pPr>
            <w:r>
              <w:rPr>
                <w:noProof/>
              </w:rPr>
              <w:drawing>
                <wp:inline distT="0" distB="0" distL="0" distR="0" wp14:anchorId="008A0BDB" wp14:editId="4AF56FCE">
                  <wp:extent cx="5162550" cy="2372995"/>
                  <wp:effectExtent l="0" t="0" r="0" b="8255"/>
                  <wp:docPr id="70655279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52798" name="Image 1" descr="Une image contenant texte, capture d’écran, diagramme, Police&#10;&#10;Description générée automatiquement"/>
                          <pic:cNvPicPr>
                            <a:picLocks noChangeAspect="1"/>
                          </pic:cNvPicPr>
                        </pic:nvPicPr>
                        <pic:blipFill>
                          <a:blip r:embed="rId21"/>
                          <a:srcRect l="1213"/>
                          <a:stretch>
                            <a:fillRect/>
                          </a:stretch>
                        </pic:blipFill>
                        <pic:spPr>
                          <a:xfrm>
                            <a:off x="0" y="0"/>
                            <a:ext cx="5162550" cy="2372995"/>
                          </a:xfrm>
                          <a:prstGeom prst="rect">
                            <a:avLst/>
                          </a:prstGeom>
                          <a:ln>
                            <a:noFill/>
                          </a:ln>
                        </pic:spPr>
                      </pic:pic>
                    </a:graphicData>
                  </a:graphic>
                </wp:inline>
              </w:drawing>
            </w:r>
          </w:p>
          <w:p w14:paraId="7DD68FDA" w14:textId="6B4F043F" w:rsidR="00A75D34" w:rsidRPr="00EA2F46" w:rsidRDefault="00A75D34" w:rsidP="00EA2F46">
            <w:pPr>
              <w:jc w:val="both"/>
              <w:rPr>
                <w:color w:val="808080"/>
                <w:lang w:val="fr-BE"/>
              </w:rPr>
            </w:pPr>
          </w:p>
        </w:tc>
        <w:tc>
          <w:tcPr>
            <w:tcW w:w="1194" w:type="dxa"/>
          </w:tcPr>
          <w:p w14:paraId="2B599A94" w14:textId="77777777" w:rsidR="005B6BBD" w:rsidRPr="006A0A6F" w:rsidRDefault="005B6BBD" w:rsidP="00373302">
            <w:pPr>
              <w:jc w:val="both"/>
              <w:rPr>
                <w:lang w:val="fr-BE"/>
              </w:rPr>
            </w:pPr>
          </w:p>
        </w:tc>
      </w:tr>
      <w:tr w:rsidR="00DB5DAB" w:rsidRPr="006A0A6F" w14:paraId="5C60E3BE" w14:textId="77777777" w:rsidTr="00E543CD">
        <w:trPr>
          <w:trHeight w:val="2003"/>
        </w:trPr>
        <w:tc>
          <w:tcPr>
            <w:tcW w:w="8886" w:type="dxa"/>
          </w:tcPr>
          <w:p w14:paraId="60076AA0" w14:textId="77777777" w:rsidR="003E3496" w:rsidRDefault="003E3496" w:rsidP="00373302">
            <w:pPr>
              <w:spacing w:after="120"/>
              <w:jc w:val="both"/>
              <w:rPr>
                <w:noProof/>
              </w:rPr>
            </w:pPr>
          </w:p>
          <w:p w14:paraId="7176231A" w14:textId="2D6DA834" w:rsidR="005B6BBD" w:rsidRPr="006A0A6F" w:rsidRDefault="005B6BBD" w:rsidP="00A75D34">
            <w:pPr>
              <w:spacing w:after="120"/>
              <w:jc w:val="both"/>
              <w:rPr>
                <w:noProof/>
                <w:lang w:val="fr-BE"/>
              </w:rPr>
            </w:pPr>
          </w:p>
        </w:tc>
        <w:tc>
          <w:tcPr>
            <w:tcW w:w="1194" w:type="dxa"/>
          </w:tcPr>
          <w:p w14:paraId="5C2D9959" w14:textId="77777777" w:rsidR="005B6BBD" w:rsidRPr="006A0A6F" w:rsidRDefault="005B6BBD" w:rsidP="00373302">
            <w:pPr>
              <w:jc w:val="both"/>
              <w:rPr>
                <w:lang w:val="fr-BE"/>
              </w:rPr>
            </w:pPr>
          </w:p>
        </w:tc>
      </w:tr>
      <w:tr w:rsidR="007766B6" w:rsidRPr="001760A1" w14:paraId="66813A2B" w14:textId="77777777" w:rsidTr="00E543CD">
        <w:trPr>
          <w:trHeight w:val="849"/>
        </w:trPr>
        <w:tc>
          <w:tcPr>
            <w:tcW w:w="8886" w:type="dxa"/>
            <w:shd w:val="clear" w:color="auto" w:fill="auto"/>
            <w:tcMar>
              <w:top w:w="227" w:type="dxa"/>
              <w:bottom w:w="227" w:type="dxa"/>
            </w:tcMar>
          </w:tcPr>
          <w:p w14:paraId="0C0DC5E5" w14:textId="1011AA63" w:rsidR="007766B6" w:rsidRPr="006A0A6F" w:rsidRDefault="002A47A0" w:rsidP="00373302">
            <w:pPr>
              <w:pStyle w:val="Heading1"/>
              <w:spacing w:before="240"/>
              <w:jc w:val="both"/>
              <w:rPr>
                <w:lang w:val="fr-BE"/>
              </w:rPr>
            </w:pPr>
            <w:r w:rsidRPr="002B26F7">
              <w:rPr>
                <w:lang w:val="fr-BE"/>
              </w:rPr>
              <w:lastRenderedPageBreak/>
              <w:t xml:space="preserve">Constitution </w:t>
            </w:r>
            <w:proofErr w:type="gramStart"/>
            <w:r w:rsidRPr="002B26F7">
              <w:rPr>
                <w:lang w:val="fr-BE"/>
              </w:rPr>
              <w:t>de équipe</w:t>
            </w:r>
            <w:proofErr w:type="gramEnd"/>
            <w:r w:rsidRPr="00A75D34">
              <w:rPr>
                <w:lang w:val="fr-BE"/>
              </w:rPr>
              <w:t xml:space="preserve"> </w:t>
            </w:r>
          </w:p>
          <w:p w14:paraId="36CB7761" w14:textId="5A8A1620" w:rsidR="007766B6" w:rsidRDefault="00A75D34" w:rsidP="00373302">
            <w:pPr>
              <w:jc w:val="both"/>
              <w:rPr>
                <w:lang w:val="fr-BE"/>
              </w:rPr>
            </w:pPr>
            <w:r w:rsidRPr="00A75D34">
              <w:rPr>
                <w:lang w:val="fr-BE"/>
              </w:rPr>
              <w:t xml:space="preserve">Notre </w:t>
            </w:r>
            <w:r w:rsidR="000600BA" w:rsidRPr="00A75D34">
              <w:rPr>
                <w:lang w:val="fr-BE"/>
              </w:rPr>
              <w:t>équipe</w:t>
            </w:r>
            <w:r w:rsidRPr="00A75D34">
              <w:rPr>
                <w:lang w:val="fr-BE"/>
              </w:rPr>
              <w:t xml:space="preserve"> se </w:t>
            </w:r>
            <w:proofErr w:type="spellStart"/>
            <w:r w:rsidRPr="00A75D34">
              <w:rPr>
                <w:lang w:val="fr-BE"/>
              </w:rPr>
              <w:t>contitue</w:t>
            </w:r>
            <w:proofErr w:type="spellEnd"/>
            <w:r w:rsidRPr="00A75D34">
              <w:rPr>
                <w:lang w:val="fr-BE"/>
              </w:rPr>
              <w:t xml:space="preserve"> d</w:t>
            </w:r>
            <w:r>
              <w:rPr>
                <w:lang w:val="fr-BE"/>
              </w:rPr>
              <w:t xml:space="preserve">e </w:t>
            </w:r>
          </w:p>
          <w:p w14:paraId="083C6EDE" w14:textId="77777777" w:rsidR="00A75D34" w:rsidRDefault="00A75D34" w:rsidP="00373302">
            <w:pPr>
              <w:jc w:val="both"/>
              <w:rPr>
                <w:noProof/>
                <w:lang w:val="fr-BE"/>
              </w:rPr>
            </w:pPr>
          </w:p>
          <w:p w14:paraId="29B9A3FB" w14:textId="33B3A1F5" w:rsidR="00A75D34" w:rsidRPr="001760A1" w:rsidRDefault="00A75D34" w:rsidP="00373302">
            <w:pPr>
              <w:jc w:val="both"/>
              <w:rPr>
                <w:noProof/>
              </w:rPr>
            </w:pPr>
            <w:r w:rsidRPr="001760A1">
              <w:rPr>
                <w:noProof/>
              </w:rPr>
              <w:t>PO</w:t>
            </w:r>
            <w:r w:rsidR="001760A1" w:rsidRPr="001760A1">
              <w:rPr>
                <w:noProof/>
              </w:rPr>
              <w:t>/PM</w:t>
            </w:r>
            <w:r w:rsidR="00874351">
              <w:rPr>
                <w:noProof/>
              </w:rPr>
              <w:t xml:space="preserve"> : </w:t>
            </w:r>
            <w:r w:rsidR="00856833">
              <w:rPr>
                <w:noProof/>
              </w:rPr>
              <w:t>Vincent</w:t>
            </w:r>
          </w:p>
          <w:p w14:paraId="7890B9FA" w14:textId="29F1DF2B" w:rsidR="000600BA" w:rsidRDefault="000600BA" w:rsidP="00373302">
            <w:pPr>
              <w:jc w:val="both"/>
              <w:rPr>
                <w:noProof/>
              </w:rPr>
            </w:pPr>
            <w:r>
              <w:rPr>
                <w:noProof/>
              </w:rPr>
              <w:t>Devops</w:t>
            </w:r>
            <w:r w:rsidR="00874351">
              <w:rPr>
                <w:noProof/>
              </w:rPr>
              <w:t>: Richard</w:t>
            </w:r>
            <w:r w:rsidR="00B836B2">
              <w:rPr>
                <w:noProof/>
              </w:rPr>
              <w:t xml:space="preserve"> D.</w:t>
            </w:r>
            <w:r w:rsidR="00874351">
              <w:rPr>
                <w:noProof/>
              </w:rPr>
              <w:t>, Olfa</w:t>
            </w:r>
          </w:p>
          <w:p w14:paraId="544D314D" w14:textId="353FCF6B" w:rsidR="00A75D34" w:rsidRPr="001760A1" w:rsidRDefault="001760A1" w:rsidP="00373302">
            <w:pPr>
              <w:jc w:val="both"/>
              <w:rPr>
                <w:noProof/>
              </w:rPr>
            </w:pPr>
            <w:r w:rsidRPr="001760A1">
              <w:rPr>
                <w:noProof/>
              </w:rPr>
              <w:t>Arch</w:t>
            </w:r>
            <w:r>
              <w:rPr>
                <w:noProof/>
              </w:rPr>
              <w:t>i</w:t>
            </w:r>
            <w:r w:rsidR="00874351">
              <w:rPr>
                <w:noProof/>
              </w:rPr>
              <w:t xml:space="preserve">: </w:t>
            </w:r>
          </w:p>
          <w:p w14:paraId="076D9BD1" w14:textId="3A72BB73" w:rsidR="001760A1" w:rsidRPr="001760A1" w:rsidRDefault="001760A1" w:rsidP="000600BA">
            <w:pPr>
              <w:jc w:val="both"/>
              <w:rPr>
                <w:noProof/>
              </w:rPr>
            </w:pPr>
          </w:p>
        </w:tc>
        <w:tc>
          <w:tcPr>
            <w:tcW w:w="1194" w:type="dxa"/>
            <w:shd w:val="clear" w:color="auto" w:fill="auto"/>
          </w:tcPr>
          <w:p w14:paraId="12FF4831" w14:textId="77777777" w:rsidR="007766B6" w:rsidRPr="001760A1" w:rsidRDefault="007766B6" w:rsidP="00373302">
            <w:pPr>
              <w:jc w:val="both"/>
            </w:pPr>
          </w:p>
        </w:tc>
      </w:tr>
      <w:tr w:rsidR="00DB5DAB" w:rsidRPr="006A0A6F" w14:paraId="24BF4ACE" w14:textId="77777777" w:rsidTr="00E543CD">
        <w:trPr>
          <w:trHeight w:val="5594"/>
        </w:trPr>
        <w:tc>
          <w:tcPr>
            <w:tcW w:w="8886" w:type="dxa"/>
            <w:tcMar>
              <w:bottom w:w="0" w:type="dxa"/>
            </w:tcMar>
            <w:vAlign w:val="center"/>
          </w:tcPr>
          <w:p w14:paraId="1D7E7028" w14:textId="3C2DA45A" w:rsidR="00C97BBF" w:rsidRPr="002B26F7" w:rsidRDefault="002A4DBB" w:rsidP="00373302">
            <w:pPr>
              <w:pStyle w:val="Heading1"/>
              <w:spacing w:before="240"/>
              <w:jc w:val="both"/>
              <w:rPr>
                <w:lang w:val="fr-BE"/>
              </w:rPr>
            </w:pPr>
            <w:r w:rsidRPr="002B26F7">
              <w:rPr>
                <w:lang w:val="fr-BE"/>
              </w:rPr>
              <w:lastRenderedPageBreak/>
              <w:t>La planification du projet</w:t>
            </w:r>
          </w:p>
          <w:p w14:paraId="5938148A" w14:textId="77777777" w:rsidR="001D086C" w:rsidRDefault="001D086C" w:rsidP="001D086C">
            <w:pPr>
              <w:rPr>
                <w:lang w:val="fr-BE"/>
              </w:rPr>
            </w:pPr>
          </w:p>
          <w:p w14:paraId="52DC429B" w14:textId="77777777" w:rsidR="001D086C" w:rsidRDefault="001D086C" w:rsidP="001D086C">
            <w:pPr>
              <w:rPr>
                <w:lang w:val="fr-BE"/>
              </w:rPr>
            </w:pPr>
          </w:p>
          <w:p w14:paraId="3F78AF51" w14:textId="77777777" w:rsidR="001D086C" w:rsidRDefault="001D086C" w:rsidP="001D086C">
            <w:pPr>
              <w:rPr>
                <w:lang w:val="fr-BE"/>
              </w:rPr>
            </w:pPr>
          </w:p>
          <w:p w14:paraId="7FF372A0" w14:textId="74E94D35" w:rsidR="001D086C" w:rsidRPr="002B26F7" w:rsidRDefault="001D086C" w:rsidP="001D086C">
            <w:pPr>
              <w:pStyle w:val="Heading1"/>
              <w:spacing w:before="240"/>
              <w:jc w:val="both"/>
              <w:rPr>
                <w:lang w:val="fr-BE"/>
              </w:rPr>
            </w:pPr>
            <w:r w:rsidRPr="002B26F7">
              <w:rPr>
                <w:lang w:val="fr-BE"/>
              </w:rPr>
              <w:t xml:space="preserve">Les </w:t>
            </w:r>
            <w:proofErr w:type="spellStart"/>
            <w:r w:rsidRPr="002B26F7">
              <w:rPr>
                <w:lang w:val="fr-BE"/>
              </w:rPr>
              <w:t>specifications</w:t>
            </w:r>
            <w:proofErr w:type="spellEnd"/>
          </w:p>
          <w:p w14:paraId="287F5472" w14:textId="5DBE29AF" w:rsidR="001D086C" w:rsidRPr="001D086C" w:rsidRDefault="001D086C" w:rsidP="001D086C">
            <w:pPr>
              <w:rPr>
                <w:lang w:val="fr-BE"/>
              </w:rPr>
            </w:pPr>
          </w:p>
          <w:p w14:paraId="2DB8448A" w14:textId="77777777" w:rsidR="009170EF" w:rsidRPr="009170EF" w:rsidRDefault="009170EF" w:rsidP="009170EF">
            <w:pPr>
              <w:jc w:val="both"/>
              <w:rPr>
                <w:lang w:val="en-BE"/>
              </w:rPr>
            </w:pPr>
            <w:proofErr w:type="spellStart"/>
            <w:r w:rsidRPr="009170EF">
              <w:rPr>
                <w:lang w:val="en-BE"/>
              </w:rPr>
              <w:t>Ainsi</w:t>
            </w:r>
            <w:proofErr w:type="spellEnd"/>
            <w:r w:rsidRPr="009170EF">
              <w:rPr>
                <w:lang w:val="en-BE"/>
              </w:rPr>
              <w:t xml:space="preserve"> la variable </w:t>
            </w:r>
            <w:proofErr w:type="spellStart"/>
            <w:r w:rsidRPr="009170EF">
              <w:rPr>
                <w:lang w:val="en-BE"/>
              </w:rPr>
              <w:t>cible</w:t>
            </w:r>
            <w:proofErr w:type="spellEnd"/>
            <w:r w:rsidRPr="009170EF">
              <w:rPr>
                <w:lang w:val="en-BE"/>
              </w:rPr>
              <w:t xml:space="preserve"> « </w:t>
            </w:r>
            <w:proofErr w:type="spellStart"/>
            <w:r w:rsidRPr="009170EF">
              <w:rPr>
                <w:lang w:val="en-BE"/>
              </w:rPr>
              <w:t>AttendanceTimeSeconds</w:t>
            </w:r>
            <w:proofErr w:type="spellEnd"/>
            <w:r w:rsidRPr="009170EF">
              <w:rPr>
                <w:lang w:val="en-BE"/>
              </w:rPr>
              <w:t xml:space="preserve"> » </w:t>
            </w:r>
            <w:proofErr w:type="spellStart"/>
            <w:r w:rsidRPr="009170EF">
              <w:rPr>
                <w:lang w:val="en-BE"/>
              </w:rPr>
              <w:t>est</w:t>
            </w:r>
            <w:proofErr w:type="spellEnd"/>
            <w:r w:rsidRPr="009170EF">
              <w:rPr>
                <w:lang w:val="en-BE"/>
              </w:rPr>
              <w:t xml:space="preserve"> la </w:t>
            </w:r>
            <w:proofErr w:type="spellStart"/>
            <w:r w:rsidRPr="009170EF">
              <w:rPr>
                <w:lang w:val="en-BE"/>
              </w:rPr>
              <w:t>composante</w:t>
            </w:r>
            <w:proofErr w:type="spellEnd"/>
            <w:r w:rsidRPr="009170EF">
              <w:rPr>
                <w:lang w:val="en-BE"/>
              </w:rPr>
              <w:t xml:space="preserve"> de 2 </w:t>
            </w:r>
            <w:proofErr w:type="spellStart"/>
            <w:r w:rsidRPr="009170EF">
              <w:rPr>
                <w:lang w:val="en-BE"/>
              </w:rPr>
              <w:t>autres</w:t>
            </w:r>
            <w:proofErr w:type="spellEnd"/>
            <w:r w:rsidRPr="009170EF">
              <w:rPr>
                <w:lang w:val="en-BE"/>
              </w:rPr>
              <w:t xml:space="preserve"> variables du jeu de données « Mobilisations » qui </w:t>
            </w:r>
            <w:proofErr w:type="spellStart"/>
            <w:proofErr w:type="gramStart"/>
            <w:r w:rsidRPr="009170EF">
              <w:rPr>
                <w:lang w:val="en-BE"/>
              </w:rPr>
              <w:t>sont</w:t>
            </w:r>
            <w:proofErr w:type="spellEnd"/>
            <w:r w:rsidRPr="009170EF">
              <w:rPr>
                <w:lang w:val="en-BE"/>
              </w:rPr>
              <w:t xml:space="preserve"> :</w:t>
            </w:r>
            <w:proofErr w:type="gramEnd"/>
          </w:p>
          <w:p w14:paraId="112A2965" w14:textId="77777777" w:rsidR="009170EF" w:rsidRPr="009170EF" w:rsidRDefault="009170EF" w:rsidP="009170EF">
            <w:pPr>
              <w:jc w:val="both"/>
              <w:rPr>
                <w:lang w:val="en-BE"/>
              </w:rPr>
            </w:pPr>
            <w:r w:rsidRPr="009170EF">
              <w:rPr>
                <w:lang w:val="en-BE"/>
              </w:rPr>
              <w:t xml:space="preserve">- Le </w:t>
            </w:r>
            <w:proofErr w:type="spellStart"/>
            <w:r w:rsidRPr="009170EF">
              <w:rPr>
                <w:lang w:val="en-BE"/>
              </w:rPr>
              <w:t>TurnoutTimeSeconds</w:t>
            </w:r>
            <w:proofErr w:type="spellEnd"/>
            <w:r w:rsidRPr="009170EF">
              <w:rPr>
                <w:lang w:val="en-BE"/>
              </w:rPr>
              <w:t xml:space="preserve"> </w:t>
            </w:r>
            <w:proofErr w:type="spellStart"/>
            <w:r w:rsidRPr="009170EF">
              <w:rPr>
                <w:lang w:val="en-BE"/>
              </w:rPr>
              <w:t>ou</w:t>
            </w:r>
            <w:proofErr w:type="spellEnd"/>
            <w:r w:rsidRPr="009170EF">
              <w:rPr>
                <w:lang w:val="en-BE"/>
              </w:rPr>
              <w:t xml:space="preserve"> le temps de </w:t>
            </w:r>
            <w:proofErr w:type="spellStart"/>
            <w:r w:rsidRPr="009170EF">
              <w:rPr>
                <w:lang w:val="en-BE"/>
              </w:rPr>
              <w:t>préparation</w:t>
            </w:r>
            <w:proofErr w:type="spellEnd"/>
            <w:r w:rsidRPr="009170EF">
              <w:rPr>
                <w:lang w:val="en-BE"/>
              </w:rPr>
              <w:t xml:space="preserve"> des équipes </w:t>
            </w:r>
            <w:proofErr w:type="spellStart"/>
            <w:r w:rsidRPr="009170EF">
              <w:rPr>
                <w:lang w:val="en-BE"/>
              </w:rPr>
              <w:t>d’intervention</w:t>
            </w:r>
            <w:proofErr w:type="spellEnd"/>
          </w:p>
          <w:p w14:paraId="1982B134" w14:textId="77777777" w:rsidR="009170EF" w:rsidRPr="009170EF" w:rsidRDefault="009170EF" w:rsidP="009170EF">
            <w:pPr>
              <w:jc w:val="both"/>
              <w:rPr>
                <w:lang w:val="en-BE"/>
              </w:rPr>
            </w:pPr>
            <w:r w:rsidRPr="009170EF">
              <w:rPr>
                <w:lang w:val="en-BE"/>
              </w:rPr>
              <w:t xml:space="preserve">- Le </w:t>
            </w:r>
            <w:proofErr w:type="spellStart"/>
            <w:r w:rsidRPr="009170EF">
              <w:rPr>
                <w:lang w:val="en-BE"/>
              </w:rPr>
              <w:t>TravelTimeSeconds</w:t>
            </w:r>
            <w:proofErr w:type="spellEnd"/>
            <w:r w:rsidRPr="009170EF">
              <w:rPr>
                <w:lang w:val="en-BE"/>
              </w:rPr>
              <w:t xml:space="preserve"> </w:t>
            </w:r>
            <w:proofErr w:type="spellStart"/>
            <w:r w:rsidRPr="009170EF">
              <w:rPr>
                <w:lang w:val="en-BE"/>
              </w:rPr>
              <w:t>ou</w:t>
            </w:r>
            <w:proofErr w:type="spellEnd"/>
            <w:r w:rsidRPr="009170EF">
              <w:rPr>
                <w:lang w:val="en-BE"/>
              </w:rPr>
              <w:t xml:space="preserve"> le temps de </w:t>
            </w:r>
            <w:proofErr w:type="spellStart"/>
            <w:r w:rsidRPr="009170EF">
              <w:rPr>
                <w:lang w:val="en-BE"/>
              </w:rPr>
              <w:t>trajet</w:t>
            </w:r>
            <w:proofErr w:type="spellEnd"/>
            <w:r w:rsidRPr="009170EF">
              <w:rPr>
                <w:lang w:val="en-BE"/>
              </w:rPr>
              <w:t xml:space="preserve"> </w:t>
            </w:r>
            <w:proofErr w:type="spellStart"/>
            <w:r w:rsidRPr="009170EF">
              <w:rPr>
                <w:lang w:val="en-BE"/>
              </w:rPr>
              <w:t>jusqu’au</w:t>
            </w:r>
            <w:proofErr w:type="spellEnd"/>
            <w:r w:rsidRPr="009170EF">
              <w:rPr>
                <w:lang w:val="en-BE"/>
              </w:rPr>
              <w:t xml:space="preserve"> lieu de </w:t>
            </w:r>
            <w:proofErr w:type="spellStart"/>
            <w:r w:rsidRPr="009170EF">
              <w:rPr>
                <w:lang w:val="en-BE"/>
              </w:rPr>
              <w:t>l’incident</w:t>
            </w:r>
            <w:proofErr w:type="spellEnd"/>
          </w:p>
          <w:p w14:paraId="45D4E37E" w14:textId="77777777" w:rsidR="009170EF" w:rsidRPr="009170EF" w:rsidRDefault="009170EF" w:rsidP="009170EF">
            <w:pPr>
              <w:jc w:val="both"/>
              <w:rPr>
                <w:lang w:val="en-BE"/>
              </w:rPr>
            </w:pPr>
            <w:r w:rsidRPr="009170EF">
              <w:rPr>
                <w:lang w:val="en-BE"/>
              </w:rPr>
              <w:t xml:space="preserve"> </w:t>
            </w:r>
          </w:p>
          <w:p w14:paraId="13283D2E" w14:textId="77777777" w:rsidR="009170EF" w:rsidRPr="009170EF" w:rsidRDefault="009170EF" w:rsidP="009170EF">
            <w:pPr>
              <w:jc w:val="both"/>
              <w:rPr>
                <w:lang w:val="en-BE"/>
              </w:rPr>
            </w:pPr>
            <w:r w:rsidRPr="009170EF">
              <w:rPr>
                <w:lang w:val="en-BE"/>
              </w:rPr>
              <w:t xml:space="preserve">Cette application </w:t>
            </w:r>
            <w:proofErr w:type="spellStart"/>
            <w:r w:rsidRPr="009170EF">
              <w:rPr>
                <w:lang w:val="en-BE"/>
              </w:rPr>
              <w:t>devra</w:t>
            </w:r>
            <w:proofErr w:type="spellEnd"/>
            <w:r w:rsidRPr="009170EF">
              <w:rPr>
                <w:lang w:val="en-BE"/>
              </w:rPr>
              <w:t xml:space="preserve"> </w:t>
            </w:r>
            <w:proofErr w:type="spellStart"/>
            <w:r w:rsidRPr="009170EF">
              <w:rPr>
                <w:lang w:val="en-BE"/>
              </w:rPr>
              <w:t>s'intégrer</w:t>
            </w:r>
            <w:proofErr w:type="spellEnd"/>
            <w:r w:rsidRPr="009170EF">
              <w:rPr>
                <w:lang w:val="en-BE"/>
              </w:rPr>
              <w:t xml:space="preserve"> à </w:t>
            </w:r>
            <w:proofErr w:type="spellStart"/>
            <w:r w:rsidRPr="009170EF">
              <w:rPr>
                <w:lang w:val="en-BE"/>
              </w:rPr>
              <w:t>leur</w:t>
            </w:r>
            <w:proofErr w:type="spellEnd"/>
            <w:r w:rsidRPr="009170EF">
              <w:rPr>
                <w:lang w:val="en-BE"/>
              </w:rPr>
              <w:t xml:space="preserve"> infrastructure </w:t>
            </w:r>
            <w:proofErr w:type="spellStart"/>
            <w:r w:rsidRPr="009170EF">
              <w:rPr>
                <w:lang w:val="en-BE"/>
              </w:rPr>
              <w:t>existante</w:t>
            </w:r>
            <w:proofErr w:type="spellEnd"/>
            <w:r w:rsidRPr="009170EF">
              <w:rPr>
                <w:lang w:val="en-BE"/>
              </w:rPr>
              <w:t xml:space="preserve"> et </w:t>
            </w:r>
            <w:proofErr w:type="spellStart"/>
            <w:r w:rsidRPr="009170EF">
              <w:rPr>
                <w:lang w:val="en-BE"/>
              </w:rPr>
              <w:t>fonctionner</w:t>
            </w:r>
            <w:proofErr w:type="spellEnd"/>
            <w:r w:rsidRPr="009170EF">
              <w:rPr>
                <w:lang w:val="en-BE"/>
              </w:rPr>
              <w:t xml:space="preserve"> sur </w:t>
            </w:r>
            <w:proofErr w:type="spellStart"/>
            <w:r w:rsidRPr="009170EF">
              <w:rPr>
                <w:lang w:val="en-BE"/>
              </w:rPr>
              <w:t>plusieurs</w:t>
            </w:r>
            <w:proofErr w:type="spellEnd"/>
            <w:r w:rsidRPr="009170EF">
              <w:rPr>
                <w:lang w:val="en-BE"/>
              </w:rPr>
              <w:t xml:space="preserve"> supports, </w:t>
            </w:r>
            <w:proofErr w:type="spellStart"/>
            <w:r w:rsidRPr="009170EF">
              <w:rPr>
                <w:lang w:val="en-BE"/>
              </w:rPr>
              <w:t>notamment</w:t>
            </w:r>
            <w:proofErr w:type="spellEnd"/>
            <w:r w:rsidRPr="009170EF">
              <w:rPr>
                <w:lang w:val="en-BE"/>
              </w:rPr>
              <w:t xml:space="preserve"> </w:t>
            </w:r>
            <w:proofErr w:type="spellStart"/>
            <w:r w:rsidRPr="009170EF">
              <w:rPr>
                <w:lang w:val="en-BE"/>
              </w:rPr>
              <w:t>une</w:t>
            </w:r>
            <w:proofErr w:type="spellEnd"/>
            <w:r w:rsidRPr="009170EF">
              <w:rPr>
                <w:lang w:val="en-BE"/>
              </w:rPr>
              <w:t xml:space="preserve"> interface </w:t>
            </w:r>
            <w:proofErr w:type="spellStart"/>
            <w:r w:rsidRPr="009170EF">
              <w:rPr>
                <w:lang w:val="en-BE"/>
              </w:rPr>
              <w:t>graphique</w:t>
            </w:r>
            <w:proofErr w:type="spellEnd"/>
            <w:r w:rsidRPr="009170EF">
              <w:rPr>
                <w:lang w:val="en-BE"/>
              </w:rPr>
              <w:t xml:space="preserve"> accessible via un site web. </w:t>
            </w:r>
          </w:p>
          <w:p w14:paraId="09BFD07A" w14:textId="77777777" w:rsidR="009170EF" w:rsidRPr="009170EF" w:rsidRDefault="009170EF" w:rsidP="009170EF">
            <w:pPr>
              <w:jc w:val="both"/>
              <w:rPr>
                <w:lang w:val="en-BE"/>
              </w:rPr>
            </w:pPr>
            <w:r w:rsidRPr="009170EF">
              <w:rPr>
                <w:lang w:val="en-BE"/>
              </w:rPr>
              <w:t xml:space="preserve"> </w:t>
            </w:r>
          </w:p>
          <w:p w14:paraId="1EAD85BB" w14:textId="77777777" w:rsidR="009170EF" w:rsidRPr="009170EF" w:rsidRDefault="009170EF" w:rsidP="009170EF">
            <w:pPr>
              <w:jc w:val="both"/>
              <w:rPr>
                <w:i/>
                <w:iCs/>
                <w:lang w:val="en-BE"/>
              </w:rPr>
            </w:pPr>
            <w:r w:rsidRPr="009170EF">
              <w:rPr>
                <w:i/>
                <w:iCs/>
                <w:lang w:val="en-BE"/>
              </w:rPr>
              <w:t xml:space="preserve">La solution </w:t>
            </w:r>
            <w:proofErr w:type="spellStart"/>
            <w:r w:rsidRPr="009170EF">
              <w:rPr>
                <w:i/>
                <w:iCs/>
                <w:lang w:val="en-BE"/>
              </w:rPr>
              <w:t>proposée</w:t>
            </w:r>
            <w:proofErr w:type="spellEnd"/>
            <w:r w:rsidRPr="009170EF">
              <w:rPr>
                <w:i/>
                <w:iCs/>
                <w:lang w:val="en-BE"/>
              </w:rPr>
              <w:t xml:space="preserve"> </w:t>
            </w:r>
            <w:proofErr w:type="spellStart"/>
            <w:r w:rsidRPr="009170EF">
              <w:rPr>
                <w:i/>
                <w:iCs/>
                <w:lang w:val="en-BE"/>
              </w:rPr>
              <w:t>est</w:t>
            </w:r>
            <w:proofErr w:type="spellEnd"/>
            <w:r w:rsidRPr="009170EF">
              <w:rPr>
                <w:i/>
                <w:iCs/>
                <w:lang w:val="en-BE"/>
              </w:rPr>
              <w:t xml:space="preserve"> </w:t>
            </w:r>
            <w:proofErr w:type="spellStart"/>
            <w:r w:rsidRPr="009170EF">
              <w:rPr>
                <w:i/>
                <w:iCs/>
                <w:lang w:val="en-BE"/>
              </w:rPr>
              <w:t>une</w:t>
            </w:r>
            <w:proofErr w:type="spellEnd"/>
            <w:r w:rsidRPr="009170EF">
              <w:rPr>
                <w:i/>
                <w:iCs/>
                <w:lang w:val="en-BE"/>
              </w:rPr>
              <w:t xml:space="preserve"> API pour </w:t>
            </w:r>
            <w:proofErr w:type="spellStart"/>
            <w:r w:rsidRPr="009170EF">
              <w:rPr>
                <w:i/>
                <w:iCs/>
                <w:lang w:val="en-BE"/>
              </w:rPr>
              <w:t>une</w:t>
            </w:r>
            <w:proofErr w:type="spellEnd"/>
            <w:r w:rsidRPr="009170EF">
              <w:rPr>
                <w:i/>
                <w:iCs/>
                <w:lang w:val="en-BE"/>
              </w:rPr>
              <w:t xml:space="preserve"> </w:t>
            </w:r>
            <w:proofErr w:type="spellStart"/>
            <w:r w:rsidRPr="009170EF">
              <w:rPr>
                <w:i/>
                <w:iCs/>
                <w:lang w:val="en-BE"/>
              </w:rPr>
              <w:t>intégration</w:t>
            </w:r>
            <w:proofErr w:type="spellEnd"/>
            <w:r w:rsidRPr="009170EF">
              <w:rPr>
                <w:i/>
                <w:iCs/>
                <w:lang w:val="en-BE"/>
              </w:rPr>
              <w:t xml:space="preserve"> plus large.</w:t>
            </w:r>
          </w:p>
          <w:p w14:paraId="01F00D43" w14:textId="77777777" w:rsidR="009170EF" w:rsidRPr="009170EF" w:rsidRDefault="009170EF" w:rsidP="009170EF">
            <w:pPr>
              <w:jc w:val="both"/>
              <w:rPr>
                <w:lang w:val="en-BE"/>
              </w:rPr>
            </w:pPr>
            <w:r w:rsidRPr="009170EF">
              <w:rPr>
                <w:lang w:val="en-BE"/>
              </w:rPr>
              <w:t xml:space="preserve"> </w:t>
            </w:r>
          </w:p>
          <w:p w14:paraId="71396AE6" w14:textId="77777777" w:rsidR="009170EF" w:rsidRPr="009170EF" w:rsidRDefault="009170EF" w:rsidP="009170EF">
            <w:pPr>
              <w:jc w:val="both"/>
              <w:rPr>
                <w:lang w:val="en-BE"/>
              </w:rPr>
            </w:pPr>
            <w:r w:rsidRPr="009170EF">
              <w:rPr>
                <w:lang w:val="en-BE"/>
              </w:rPr>
              <w:t xml:space="preserve">Le </w:t>
            </w:r>
            <w:proofErr w:type="spellStart"/>
            <w:r w:rsidRPr="009170EF">
              <w:rPr>
                <w:lang w:val="en-BE"/>
              </w:rPr>
              <w:t>contexte</w:t>
            </w:r>
            <w:proofErr w:type="spellEnd"/>
            <w:r w:rsidRPr="009170EF">
              <w:rPr>
                <w:lang w:val="en-BE"/>
              </w:rPr>
              <w:t xml:space="preserve"> </w:t>
            </w:r>
            <w:proofErr w:type="spellStart"/>
            <w:r w:rsidRPr="009170EF">
              <w:rPr>
                <w:lang w:val="en-BE"/>
              </w:rPr>
              <w:t>d'intégration</w:t>
            </w:r>
            <w:proofErr w:type="spellEnd"/>
            <w:r w:rsidRPr="009170EF">
              <w:rPr>
                <w:lang w:val="en-BE"/>
              </w:rPr>
              <w:t xml:space="preserve"> de </w:t>
            </w:r>
            <w:proofErr w:type="spellStart"/>
            <w:r w:rsidRPr="009170EF">
              <w:rPr>
                <w:lang w:val="en-BE"/>
              </w:rPr>
              <w:t>l'application</w:t>
            </w:r>
            <w:proofErr w:type="spellEnd"/>
            <w:r w:rsidRPr="009170EF">
              <w:rPr>
                <w:lang w:val="en-BE"/>
              </w:rPr>
              <w:t xml:space="preserve"> </w:t>
            </w:r>
            <w:proofErr w:type="spellStart"/>
            <w:r w:rsidRPr="009170EF">
              <w:rPr>
                <w:lang w:val="en-BE"/>
              </w:rPr>
              <w:t>inclut</w:t>
            </w:r>
            <w:proofErr w:type="spellEnd"/>
            <w:r w:rsidRPr="009170EF">
              <w:rPr>
                <w:lang w:val="en-BE"/>
              </w:rPr>
              <w:t xml:space="preserve"> le site web de la brigade, des </w:t>
            </w:r>
            <w:proofErr w:type="spellStart"/>
            <w:r w:rsidRPr="009170EF">
              <w:rPr>
                <w:lang w:val="en-BE"/>
              </w:rPr>
              <w:t>logiciels</w:t>
            </w:r>
            <w:proofErr w:type="spellEnd"/>
            <w:r w:rsidRPr="009170EF">
              <w:rPr>
                <w:lang w:val="en-BE"/>
              </w:rPr>
              <w:t xml:space="preserve"> internes </w:t>
            </w:r>
            <w:proofErr w:type="spellStart"/>
            <w:r w:rsidRPr="009170EF">
              <w:rPr>
                <w:lang w:val="en-BE"/>
              </w:rPr>
              <w:t>ainsi</w:t>
            </w:r>
            <w:proofErr w:type="spellEnd"/>
            <w:r w:rsidRPr="009170EF">
              <w:rPr>
                <w:lang w:val="en-BE"/>
              </w:rPr>
              <w:t xml:space="preserve"> que des </w:t>
            </w:r>
            <w:proofErr w:type="spellStart"/>
            <w:r w:rsidRPr="009170EF">
              <w:rPr>
                <w:lang w:val="en-BE"/>
              </w:rPr>
              <w:t>serveurs</w:t>
            </w:r>
            <w:proofErr w:type="spellEnd"/>
            <w:r w:rsidRPr="009170EF">
              <w:rPr>
                <w:lang w:val="en-BE"/>
              </w:rPr>
              <w:t xml:space="preserve"> cloud pour </w:t>
            </w:r>
            <w:proofErr w:type="spellStart"/>
            <w:r w:rsidRPr="009170EF">
              <w:rPr>
                <w:lang w:val="en-BE"/>
              </w:rPr>
              <w:t>une</w:t>
            </w:r>
            <w:proofErr w:type="spellEnd"/>
            <w:r w:rsidRPr="009170EF">
              <w:rPr>
                <w:lang w:val="en-BE"/>
              </w:rPr>
              <w:t xml:space="preserve"> </w:t>
            </w:r>
            <w:proofErr w:type="spellStart"/>
            <w:r w:rsidRPr="009170EF">
              <w:rPr>
                <w:lang w:val="en-BE"/>
              </w:rPr>
              <w:t>meilleure</w:t>
            </w:r>
            <w:proofErr w:type="spellEnd"/>
            <w:r w:rsidRPr="009170EF">
              <w:rPr>
                <w:lang w:val="en-BE"/>
              </w:rPr>
              <w:t xml:space="preserve"> gestion des données et des </w:t>
            </w:r>
            <w:proofErr w:type="spellStart"/>
            <w:r w:rsidRPr="009170EF">
              <w:rPr>
                <w:lang w:val="en-BE"/>
              </w:rPr>
              <w:t>prévisions</w:t>
            </w:r>
            <w:proofErr w:type="spellEnd"/>
            <w:r w:rsidRPr="009170EF">
              <w:rPr>
                <w:lang w:val="en-BE"/>
              </w:rPr>
              <w:t xml:space="preserve"> </w:t>
            </w:r>
            <w:proofErr w:type="spellStart"/>
            <w:r w:rsidRPr="009170EF">
              <w:rPr>
                <w:lang w:val="en-BE"/>
              </w:rPr>
              <w:t>en</w:t>
            </w:r>
            <w:proofErr w:type="spellEnd"/>
            <w:r w:rsidRPr="009170EF">
              <w:rPr>
                <w:lang w:val="en-BE"/>
              </w:rPr>
              <w:t xml:space="preserve"> temps </w:t>
            </w:r>
            <w:proofErr w:type="spellStart"/>
            <w:r w:rsidRPr="009170EF">
              <w:rPr>
                <w:lang w:val="en-BE"/>
              </w:rPr>
              <w:t>réel</w:t>
            </w:r>
            <w:proofErr w:type="spellEnd"/>
            <w:r w:rsidRPr="009170EF">
              <w:rPr>
                <w:lang w:val="en-BE"/>
              </w:rPr>
              <w:t xml:space="preserve">. </w:t>
            </w:r>
          </w:p>
          <w:p w14:paraId="42C6F62A" w14:textId="77777777" w:rsidR="009170EF" w:rsidRPr="009170EF" w:rsidRDefault="009170EF" w:rsidP="009170EF">
            <w:pPr>
              <w:jc w:val="both"/>
              <w:rPr>
                <w:lang w:val="en-BE"/>
              </w:rPr>
            </w:pPr>
            <w:r w:rsidRPr="009170EF">
              <w:rPr>
                <w:lang w:val="en-BE"/>
              </w:rPr>
              <w:t xml:space="preserve"> </w:t>
            </w:r>
          </w:p>
          <w:p w14:paraId="65DE765B" w14:textId="77777777" w:rsidR="009170EF" w:rsidRPr="009170EF" w:rsidRDefault="009170EF" w:rsidP="009170EF">
            <w:pPr>
              <w:jc w:val="both"/>
              <w:rPr>
                <w:lang w:val="en-BE"/>
              </w:rPr>
            </w:pPr>
            <w:proofErr w:type="spellStart"/>
            <w:r w:rsidRPr="009170EF">
              <w:rPr>
                <w:lang w:val="en-BE"/>
              </w:rPr>
              <w:t>Voici</w:t>
            </w:r>
            <w:proofErr w:type="spellEnd"/>
            <w:r w:rsidRPr="009170EF">
              <w:rPr>
                <w:lang w:val="en-BE"/>
              </w:rPr>
              <w:t xml:space="preserve"> les </w:t>
            </w:r>
            <w:proofErr w:type="spellStart"/>
            <w:r w:rsidRPr="009170EF">
              <w:rPr>
                <w:lang w:val="en-BE"/>
              </w:rPr>
              <w:t>différentes</w:t>
            </w:r>
            <w:proofErr w:type="spellEnd"/>
            <w:r w:rsidRPr="009170EF">
              <w:rPr>
                <w:lang w:val="en-BE"/>
              </w:rPr>
              <w:t xml:space="preserve"> parties </w:t>
            </w:r>
            <w:proofErr w:type="spellStart"/>
            <w:proofErr w:type="gramStart"/>
            <w:r w:rsidRPr="009170EF">
              <w:rPr>
                <w:lang w:val="en-BE"/>
              </w:rPr>
              <w:t>prenantes</w:t>
            </w:r>
            <w:proofErr w:type="spellEnd"/>
            <w:r w:rsidRPr="009170EF">
              <w:rPr>
                <w:lang w:val="en-BE"/>
              </w:rPr>
              <w:t xml:space="preserve"> :</w:t>
            </w:r>
            <w:proofErr w:type="gramEnd"/>
            <w:r w:rsidRPr="009170EF">
              <w:rPr>
                <w:lang w:val="en-BE"/>
              </w:rPr>
              <w:t xml:space="preserve"> </w:t>
            </w:r>
          </w:p>
          <w:p w14:paraId="226F7DBE" w14:textId="77777777" w:rsidR="009170EF" w:rsidRPr="009170EF" w:rsidRDefault="009170EF" w:rsidP="009170EF">
            <w:pPr>
              <w:numPr>
                <w:ilvl w:val="0"/>
                <w:numId w:val="6"/>
              </w:numPr>
              <w:jc w:val="both"/>
              <w:rPr>
                <w:lang w:val="en-BE"/>
              </w:rPr>
            </w:pPr>
            <w:proofErr w:type="spellStart"/>
            <w:r w:rsidRPr="009170EF">
              <w:rPr>
                <w:b/>
                <w:bCs/>
                <w:lang w:val="en-BE"/>
              </w:rPr>
              <w:t>L'administrateur</w:t>
            </w:r>
            <w:proofErr w:type="spellEnd"/>
            <w:r w:rsidRPr="009170EF">
              <w:rPr>
                <w:lang w:val="en-BE"/>
              </w:rPr>
              <w:t xml:space="preserve"> de </w:t>
            </w:r>
            <w:proofErr w:type="spellStart"/>
            <w:r w:rsidRPr="009170EF">
              <w:rPr>
                <w:lang w:val="en-BE"/>
              </w:rPr>
              <w:t>l'application</w:t>
            </w:r>
            <w:proofErr w:type="spellEnd"/>
            <w:r w:rsidRPr="009170EF">
              <w:rPr>
                <w:lang w:val="en-BE"/>
              </w:rPr>
              <w:t xml:space="preserve"> sera </w:t>
            </w:r>
            <w:proofErr w:type="spellStart"/>
            <w:r w:rsidRPr="009170EF">
              <w:rPr>
                <w:lang w:val="en-BE"/>
              </w:rPr>
              <w:t>désigné</w:t>
            </w:r>
            <w:proofErr w:type="spellEnd"/>
            <w:r w:rsidRPr="009170EF">
              <w:rPr>
                <w:lang w:val="en-BE"/>
              </w:rPr>
              <w:t xml:space="preserve"> par la brigade et </w:t>
            </w:r>
            <w:proofErr w:type="spellStart"/>
            <w:r w:rsidRPr="009170EF">
              <w:rPr>
                <w:lang w:val="en-BE"/>
              </w:rPr>
              <w:t>comprendra</w:t>
            </w:r>
            <w:proofErr w:type="spellEnd"/>
            <w:r w:rsidRPr="009170EF">
              <w:rPr>
                <w:lang w:val="en-BE"/>
              </w:rPr>
              <w:t xml:space="preserve"> des </w:t>
            </w:r>
            <w:proofErr w:type="spellStart"/>
            <w:r w:rsidRPr="009170EF">
              <w:rPr>
                <w:lang w:val="en-BE"/>
              </w:rPr>
              <w:t>responsables</w:t>
            </w:r>
            <w:proofErr w:type="spellEnd"/>
            <w:r w:rsidRPr="009170EF">
              <w:rPr>
                <w:lang w:val="en-BE"/>
              </w:rPr>
              <w:t xml:space="preserve"> IT </w:t>
            </w:r>
            <w:proofErr w:type="spellStart"/>
            <w:r w:rsidRPr="009170EF">
              <w:rPr>
                <w:lang w:val="en-BE"/>
              </w:rPr>
              <w:t>spécialisés</w:t>
            </w:r>
            <w:proofErr w:type="spellEnd"/>
            <w:r w:rsidRPr="009170EF">
              <w:rPr>
                <w:lang w:val="en-BE"/>
              </w:rPr>
              <w:t xml:space="preserve"> dans la gestion des </w:t>
            </w:r>
            <w:proofErr w:type="spellStart"/>
            <w:r w:rsidRPr="009170EF">
              <w:rPr>
                <w:lang w:val="en-BE"/>
              </w:rPr>
              <w:t>systèmes</w:t>
            </w:r>
            <w:proofErr w:type="spellEnd"/>
            <w:r w:rsidRPr="009170EF">
              <w:rPr>
                <w:lang w:val="en-BE"/>
              </w:rPr>
              <w:t xml:space="preserve"> de gestion </w:t>
            </w:r>
            <w:proofErr w:type="spellStart"/>
            <w:r w:rsidRPr="009170EF">
              <w:rPr>
                <w:lang w:val="en-BE"/>
              </w:rPr>
              <w:t>d'interventions</w:t>
            </w:r>
            <w:proofErr w:type="spellEnd"/>
            <w:r w:rsidRPr="009170EF">
              <w:rPr>
                <w:lang w:val="en-BE"/>
              </w:rPr>
              <w:t xml:space="preserve"> </w:t>
            </w:r>
            <w:proofErr w:type="spellStart"/>
            <w:r w:rsidRPr="009170EF">
              <w:rPr>
                <w:lang w:val="en-BE"/>
              </w:rPr>
              <w:t>d'urgence</w:t>
            </w:r>
            <w:proofErr w:type="spellEnd"/>
            <w:r w:rsidRPr="009170EF">
              <w:rPr>
                <w:lang w:val="en-BE"/>
              </w:rPr>
              <w:t>.</w:t>
            </w:r>
          </w:p>
          <w:p w14:paraId="2A379F17" w14:textId="77777777" w:rsidR="009170EF" w:rsidRPr="009170EF" w:rsidRDefault="009170EF" w:rsidP="009170EF">
            <w:pPr>
              <w:numPr>
                <w:ilvl w:val="0"/>
                <w:numId w:val="6"/>
              </w:numPr>
              <w:jc w:val="both"/>
              <w:rPr>
                <w:lang w:val="en-BE"/>
              </w:rPr>
            </w:pPr>
            <w:r w:rsidRPr="009170EF">
              <w:rPr>
                <w:b/>
                <w:bCs/>
                <w:lang w:val="en-BE"/>
              </w:rPr>
              <w:t xml:space="preserve">Les </w:t>
            </w:r>
            <w:proofErr w:type="spellStart"/>
            <w:r w:rsidRPr="009170EF">
              <w:rPr>
                <w:b/>
                <w:bCs/>
                <w:lang w:val="en-BE"/>
              </w:rPr>
              <w:t>utilisateurs</w:t>
            </w:r>
            <w:proofErr w:type="spellEnd"/>
            <w:r w:rsidRPr="009170EF">
              <w:rPr>
                <w:lang w:val="en-BE"/>
              </w:rPr>
              <w:t xml:space="preserve"> de </w:t>
            </w:r>
            <w:proofErr w:type="spellStart"/>
            <w:r w:rsidRPr="009170EF">
              <w:rPr>
                <w:lang w:val="en-BE"/>
              </w:rPr>
              <w:t>l'application</w:t>
            </w:r>
            <w:proofErr w:type="spellEnd"/>
            <w:r w:rsidRPr="009170EF">
              <w:rPr>
                <w:lang w:val="en-BE"/>
              </w:rPr>
              <w:t xml:space="preserve"> </w:t>
            </w:r>
            <w:proofErr w:type="spellStart"/>
            <w:r w:rsidRPr="009170EF">
              <w:rPr>
                <w:lang w:val="en-BE"/>
              </w:rPr>
              <w:t>seront</w:t>
            </w:r>
            <w:proofErr w:type="spellEnd"/>
            <w:r w:rsidRPr="009170EF">
              <w:rPr>
                <w:lang w:val="en-BE"/>
              </w:rPr>
              <w:t xml:space="preserve"> les </w:t>
            </w:r>
            <w:proofErr w:type="spellStart"/>
            <w:r w:rsidRPr="009170EF">
              <w:rPr>
                <w:lang w:val="en-BE"/>
              </w:rPr>
              <w:t>opérateurs</w:t>
            </w:r>
            <w:proofErr w:type="spellEnd"/>
            <w:r w:rsidRPr="009170EF">
              <w:rPr>
                <w:lang w:val="en-BE"/>
              </w:rPr>
              <w:t xml:space="preserve"> du centre </w:t>
            </w:r>
            <w:proofErr w:type="spellStart"/>
            <w:r w:rsidRPr="009170EF">
              <w:rPr>
                <w:lang w:val="en-BE"/>
              </w:rPr>
              <w:t>d'appels</w:t>
            </w:r>
            <w:proofErr w:type="spellEnd"/>
            <w:r w:rsidRPr="009170EF">
              <w:rPr>
                <w:lang w:val="en-BE"/>
              </w:rPr>
              <w:t xml:space="preserve"> </w:t>
            </w:r>
            <w:proofErr w:type="spellStart"/>
            <w:r w:rsidRPr="009170EF">
              <w:rPr>
                <w:lang w:val="en-BE"/>
              </w:rPr>
              <w:t>d'urgence</w:t>
            </w:r>
            <w:proofErr w:type="spellEnd"/>
            <w:r w:rsidRPr="009170EF">
              <w:rPr>
                <w:lang w:val="en-BE"/>
              </w:rPr>
              <w:t xml:space="preserve">, </w:t>
            </w:r>
            <w:proofErr w:type="spellStart"/>
            <w:r w:rsidRPr="009170EF">
              <w:rPr>
                <w:lang w:val="en-BE"/>
              </w:rPr>
              <w:t>ainsi</w:t>
            </w:r>
            <w:proofErr w:type="spellEnd"/>
            <w:r w:rsidRPr="009170EF">
              <w:rPr>
                <w:lang w:val="en-BE"/>
              </w:rPr>
              <w:t xml:space="preserve"> que les chefs de brigade sur le terrain, qui </w:t>
            </w:r>
            <w:proofErr w:type="spellStart"/>
            <w:r w:rsidRPr="009170EF">
              <w:rPr>
                <w:lang w:val="en-BE"/>
              </w:rPr>
              <w:t>auront</w:t>
            </w:r>
            <w:proofErr w:type="spellEnd"/>
            <w:r w:rsidRPr="009170EF">
              <w:rPr>
                <w:lang w:val="en-BE"/>
              </w:rPr>
              <w:t xml:space="preserve"> </w:t>
            </w:r>
            <w:proofErr w:type="spellStart"/>
            <w:r w:rsidRPr="009170EF">
              <w:rPr>
                <w:lang w:val="en-BE"/>
              </w:rPr>
              <w:t>besoin</w:t>
            </w:r>
            <w:proofErr w:type="spellEnd"/>
            <w:r w:rsidRPr="009170EF">
              <w:rPr>
                <w:lang w:val="en-BE"/>
              </w:rPr>
              <w:t xml:space="preserve"> de </w:t>
            </w:r>
            <w:proofErr w:type="spellStart"/>
            <w:r w:rsidRPr="009170EF">
              <w:rPr>
                <w:lang w:val="en-BE"/>
              </w:rPr>
              <w:t>prévisions</w:t>
            </w:r>
            <w:proofErr w:type="spellEnd"/>
            <w:r w:rsidRPr="009170EF">
              <w:rPr>
                <w:lang w:val="en-BE"/>
              </w:rPr>
              <w:t xml:space="preserve"> précises pour optimiser </w:t>
            </w:r>
            <w:proofErr w:type="spellStart"/>
            <w:r w:rsidRPr="009170EF">
              <w:rPr>
                <w:lang w:val="en-BE"/>
              </w:rPr>
              <w:t>leurs</w:t>
            </w:r>
            <w:proofErr w:type="spellEnd"/>
            <w:r w:rsidRPr="009170EF">
              <w:rPr>
                <w:lang w:val="en-BE"/>
              </w:rPr>
              <w:t xml:space="preserve"> </w:t>
            </w:r>
            <w:proofErr w:type="spellStart"/>
            <w:r w:rsidRPr="009170EF">
              <w:rPr>
                <w:lang w:val="en-BE"/>
              </w:rPr>
              <w:t>opérations</w:t>
            </w:r>
            <w:proofErr w:type="spellEnd"/>
            <w:r w:rsidRPr="009170EF">
              <w:rPr>
                <w:lang w:val="en-BE"/>
              </w:rPr>
              <w:t xml:space="preserve">. </w:t>
            </w:r>
          </w:p>
          <w:p w14:paraId="32DF109F" w14:textId="77777777" w:rsidR="009170EF" w:rsidRPr="009170EF" w:rsidRDefault="009170EF" w:rsidP="009170EF">
            <w:pPr>
              <w:numPr>
                <w:ilvl w:val="0"/>
                <w:numId w:val="6"/>
              </w:numPr>
              <w:jc w:val="both"/>
              <w:rPr>
                <w:lang w:val="en-BE"/>
              </w:rPr>
            </w:pPr>
            <w:r w:rsidRPr="009170EF">
              <w:rPr>
                <w:b/>
                <w:bCs/>
                <w:lang w:val="en-BE"/>
              </w:rPr>
              <w:t>Le commanditaire</w:t>
            </w:r>
            <w:r w:rsidRPr="009170EF">
              <w:rPr>
                <w:lang w:val="en-BE"/>
              </w:rPr>
              <w:t xml:space="preserve"> de </w:t>
            </w:r>
            <w:proofErr w:type="spellStart"/>
            <w:r w:rsidRPr="009170EF">
              <w:rPr>
                <w:lang w:val="en-BE"/>
              </w:rPr>
              <w:t>l'application</w:t>
            </w:r>
            <w:proofErr w:type="spellEnd"/>
            <w:r w:rsidRPr="009170EF">
              <w:rPr>
                <w:lang w:val="en-BE"/>
              </w:rPr>
              <w:t xml:space="preserve"> </w:t>
            </w:r>
            <w:proofErr w:type="spellStart"/>
            <w:r w:rsidRPr="009170EF">
              <w:rPr>
                <w:lang w:val="en-BE"/>
              </w:rPr>
              <w:t>est</w:t>
            </w:r>
            <w:proofErr w:type="spellEnd"/>
            <w:r w:rsidRPr="009170EF">
              <w:rPr>
                <w:lang w:val="en-BE"/>
              </w:rPr>
              <w:t xml:space="preserve"> la direction </w:t>
            </w:r>
            <w:proofErr w:type="spellStart"/>
            <w:r w:rsidRPr="009170EF">
              <w:rPr>
                <w:lang w:val="en-BE"/>
              </w:rPr>
              <w:t>générale</w:t>
            </w:r>
            <w:proofErr w:type="spellEnd"/>
            <w:r w:rsidRPr="009170EF">
              <w:rPr>
                <w:lang w:val="en-BE"/>
              </w:rPr>
              <w:t xml:space="preserve"> de la brigade de </w:t>
            </w:r>
            <w:proofErr w:type="spellStart"/>
            <w:r w:rsidRPr="009170EF">
              <w:rPr>
                <w:lang w:val="en-BE"/>
              </w:rPr>
              <w:t>sapeurs</w:t>
            </w:r>
            <w:proofErr w:type="spellEnd"/>
            <w:r w:rsidRPr="009170EF">
              <w:rPr>
                <w:lang w:val="en-BE"/>
              </w:rPr>
              <w:t xml:space="preserve">-pompiers de </w:t>
            </w:r>
            <w:proofErr w:type="spellStart"/>
            <w:r w:rsidRPr="009170EF">
              <w:rPr>
                <w:lang w:val="en-BE"/>
              </w:rPr>
              <w:t>Londres</w:t>
            </w:r>
            <w:proofErr w:type="spellEnd"/>
            <w:r w:rsidRPr="009170EF">
              <w:rPr>
                <w:lang w:val="en-BE"/>
              </w:rPr>
              <w:t xml:space="preserve">, qui </w:t>
            </w:r>
            <w:proofErr w:type="spellStart"/>
            <w:r w:rsidRPr="009170EF">
              <w:rPr>
                <w:lang w:val="en-BE"/>
              </w:rPr>
              <w:t>cherche</w:t>
            </w:r>
            <w:proofErr w:type="spellEnd"/>
            <w:r w:rsidRPr="009170EF">
              <w:rPr>
                <w:lang w:val="en-BE"/>
              </w:rPr>
              <w:t xml:space="preserve"> à </w:t>
            </w:r>
            <w:proofErr w:type="spellStart"/>
            <w:r w:rsidRPr="009170EF">
              <w:rPr>
                <w:lang w:val="en-BE"/>
              </w:rPr>
              <w:t>améliorer</w:t>
            </w:r>
            <w:proofErr w:type="spellEnd"/>
            <w:r w:rsidRPr="009170EF">
              <w:rPr>
                <w:lang w:val="en-BE"/>
              </w:rPr>
              <w:t xml:space="preserve"> </w:t>
            </w:r>
            <w:proofErr w:type="spellStart"/>
            <w:r w:rsidRPr="009170EF">
              <w:rPr>
                <w:lang w:val="en-BE"/>
              </w:rPr>
              <w:t>l'efficacité</w:t>
            </w:r>
            <w:proofErr w:type="spellEnd"/>
            <w:r w:rsidRPr="009170EF">
              <w:rPr>
                <w:lang w:val="en-BE"/>
              </w:rPr>
              <w:t xml:space="preserve"> et la </w:t>
            </w:r>
            <w:proofErr w:type="spellStart"/>
            <w:r w:rsidRPr="009170EF">
              <w:rPr>
                <w:lang w:val="en-BE"/>
              </w:rPr>
              <w:t>rapidité</w:t>
            </w:r>
            <w:proofErr w:type="spellEnd"/>
            <w:r w:rsidRPr="009170EF">
              <w:rPr>
                <w:lang w:val="en-BE"/>
              </w:rPr>
              <w:t xml:space="preserve"> des interventions </w:t>
            </w:r>
            <w:proofErr w:type="spellStart"/>
            <w:r w:rsidRPr="009170EF">
              <w:rPr>
                <w:lang w:val="en-BE"/>
              </w:rPr>
              <w:t>en</w:t>
            </w:r>
            <w:proofErr w:type="spellEnd"/>
            <w:r w:rsidRPr="009170EF">
              <w:rPr>
                <w:lang w:val="en-BE"/>
              </w:rPr>
              <w:t xml:space="preserve"> </w:t>
            </w:r>
            <w:proofErr w:type="spellStart"/>
            <w:r w:rsidRPr="009170EF">
              <w:rPr>
                <w:lang w:val="en-BE"/>
              </w:rPr>
              <w:t>utilisant</w:t>
            </w:r>
            <w:proofErr w:type="spellEnd"/>
            <w:r w:rsidRPr="009170EF">
              <w:rPr>
                <w:lang w:val="en-BE"/>
              </w:rPr>
              <w:t xml:space="preserve"> des technologies </w:t>
            </w:r>
            <w:proofErr w:type="spellStart"/>
            <w:r w:rsidRPr="009170EF">
              <w:rPr>
                <w:lang w:val="en-BE"/>
              </w:rPr>
              <w:t>basées</w:t>
            </w:r>
            <w:proofErr w:type="spellEnd"/>
            <w:r w:rsidRPr="009170EF">
              <w:rPr>
                <w:lang w:val="en-BE"/>
              </w:rPr>
              <w:t xml:space="preserve"> sur les données.</w:t>
            </w:r>
          </w:p>
          <w:p w14:paraId="328D6061" w14:textId="77777777" w:rsidR="009170EF" w:rsidRPr="009170EF" w:rsidRDefault="009170EF" w:rsidP="009170EF">
            <w:pPr>
              <w:jc w:val="both"/>
              <w:rPr>
                <w:lang w:val="en-BE"/>
              </w:rPr>
            </w:pPr>
            <w:r w:rsidRPr="009170EF">
              <w:rPr>
                <w:lang w:val="en-BE"/>
              </w:rPr>
              <w:t xml:space="preserve"> </w:t>
            </w:r>
          </w:p>
          <w:p w14:paraId="74B7410D" w14:textId="77777777" w:rsidR="009170EF" w:rsidRPr="009170EF" w:rsidRDefault="009170EF" w:rsidP="009170EF">
            <w:pPr>
              <w:jc w:val="both"/>
              <w:rPr>
                <w:lang w:val="en-BE"/>
              </w:rPr>
            </w:pPr>
            <w:proofErr w:type="spellStart"/>
            <w:r w:rsidRPr="009170EF">
              <w:rPr>
                <w:lang w:val="en-BE"/>
              </w:rPr>
              <w:t>L'application</w:t>
            </w:r>
            <w:proofErr w:type="spellEnd"/>
            <w:r w:rsidRPr="009170EF">
              <w:rPr>
                <w:lang w:val="en-BE"/>
              </w:rPr>
              <w:t xml:space="preserve"> doit </w:t>
            </w:r>
            <w:proofErr w:type="spellStart"/>
            <w:r w:rsidRPr="009170EF">
              <w:rPr>
                <w:lang w:val="en-BE"/>
              </w:rPr>
              <w:t>répondre</w:t>
            </w:r>
            <w:proofErr w:type="spellEnd"/>
            <w:r w:rsidRPr="009170EF">
              <w:rPr>
                <w:lang w:val="en-BE"/>
              </w:rPr>
              <w:t xml:space="preserve"> à la </w:t>
            </w:r>
            <w:proofErr w:type="spellStart"/>
            <w:r w:rsidRPr="009170EF">
              <w:rPr>
                <w:lang w:val="en-BE"/>
              </w:rPr>
              <w:t>problématique</w:t>
            </w:r>
            <w:proofErr w:type="spellEnd"/>
            <w:r w:rsidRPr="009170EF">
              <w:rPr>
                <w:lang w:val="en-BE"/>
              </w:rPr>
              <w:t xml:space="preserve"> de la </w:t>
            </w:r>
            <w:proofErr w:type="spellStart"/>
            <w:r w:rsidRPr="009170EF">
              <w:rPr>
                <w:lang w:val="en-BE"/>
              </w:rPr>
              <w:t>prédiction</w:t>
            </w:r>
            <w:proofErr w:type="spellEnd"/>
            <w:r w:rsidRPr="009170EF">
              <w:rPr>
                <w:lang w:val="en-BE"/>
              </w:rPr>
              <w:t xml:space="preserve"> du temps de </w:t>
            </w:r>
            <w:proofErr w:type="spellStart"/>
            <w:r w:rsidRPr="009170EF">
              <w:rPr>
                <w:lang w:val="en-BE"/>
              </w:rPr>
              <w:t>réponse</w:t>
            </w:r>
            <w:proofErr w:type="spellEnd"/>
            <w:r w:rsidRPr="009170EF">
              <w:rPr>
                <w:lang w:val="en-BE"/>
              </w:rPr>
              <w:t xml:space="preserve"> pour </w:t>
            </w:r>
            <w:proofErr w:type="spellStart"/>
            <w:r w:rsidRPr="009170EF">
              <w:rPr>
                <w:lang w:val="en-BE"/>
              </w:rPr>
              <w:t>chaque</w:t>
            </w:r>
            <w:proofErr w:type="spellEnd"/>
            <w:r w:rsidRPr="009170EF">
              <w:rPr>
                <w:lang w:val="en-BE"/>
              </w:rPr>
              <w:t xml:space="preserve"> intervention, </w:t>
            </w:r>
            <w:proofErr w:type="spellStart"/>
            <w:r w:rsidRPr="009170EF">
              <w:rPr>
                <w:lang w:val="en-BE"/>
              </w:rPr>
              <w:t>en</w:t>
            </w:r>
            <w:proofErr w:type="spellEnd"/>
            <w:r w:rsidRPr="009170EF">
              <w:rPr>
                <w:lang w:val="en-BE"/>
              </w:rPr>
              <w:t xml:space="preserve"> </w:t>
            </w:r>
            <w:proofErr w:type="spellStart"/>
            <w:r w:rsidRPr="009170EF">
              <w:rPr>
                <w:lang w:val="en-BE"/>
              </w:rPr>
              <w:t>prenant</w:t>
            </w:r>
            <w:proofErr w:type="spellEnd"/>
            <w:r w:rsidRPr="009170EF">
              <w:rPr>
                <w:lang w:val="en-BE"/>
              </w:rPr>
              <w:t xml:space="preserve"> </w:t>
            </w:r>
            <w:proofErr w:type="spellStart"/>
            <w:r w:rsidRPr="009170EF">
              <w:rPr>
                <w:lang w:val="en-BE"/>
              </w:rPr>
              <w:t>en</w:t>
            </w:r>
            <w:proofErr w:type="spellEnd"/>
            <w:r w:rsidRPr="009170EF">
              <w:rPr>
                <w:lang w:val="en-BE"/>
              </w:rPr>
              <w:t xml:space="preserve"> </w:t>
            </w:r>
            <w:proofErr w:type="spellStart"/>
            <w:r w:rsidRPr="009170EF">
              <w:rPr>
                <w:lang w:val="en-BE"/>
              </w:rPr>
              <w:t>compte</w:t>
            </w:r>
            <w:proofErr w:type="spellEnd"/>
            <w:r w:rsidRPr="009170EF">
              <w:rPr>
                <w:lang w:val="en-BE"/>
              </w:rPr>
              <w:t xml:space="preserve"> divers </w:t>
            </w:r>
            <w:proofErr w:type="spellStart"/>
            <w:r w:rsidRPr="009170EF">
              <w:rPr>
                <w:lang w:val="en-BE"/>
              </w:rPr>
              <w:t>facteurs</w:t>
            </w:r>
            <w:proofErr w:type="spellEnd"/>
            <w:r w:rsidRPr="009170EF">
              <w:rPr>
                <w:lang w:val="en-BE"/>
              </w:rPr>
              <w:t xml:space="preserve"> </w:t>
            </w:r>
            <w:proofErr w:type="spellStart"/>
            <w:r w:rsidRPr="009170EF">
              <w:rPr>
                <w:lang w:val="en-BE"/>
              </w:rPr>
              <w:t>tels</w:t>
            </w:r>
            <w:proofErr w:type="spellEnd"/>
            <w:r w:rsidRPr="009170EF">
              <w:rPr>
                <w:lang w:val="en-BE"/>
              </w:rPr>
              <w:t xml:space="preserve"> que </w:t>
            </w:r>
            <w:proofErr w:type="spellStart"/>
            <w:r w:rsidRPr="009170EF">
              <w:rPr>
                <w:lang w:val="en-BE"/>
              </w:rPr>
              <w:t>l'emplacement</w:t>
            </w:r>
            <w:proofErr w:type="spellEnd"/>
            <w:r w:rsidRPr="009170EF">
              <w:rPr>
                <w:lang w:val="en-BE"/>
              </w:rPr>
              <w:t xml:space="preserve"> de </w:t>
            </w:r>
            <w:proofErr w:type="spellStart"/>
            <w:r w:rsidRPr="009170EF">
              <w:rPr>
                <w:lang w:val="en-BE"/>
              </w:rPr>
              <w:t>l'incident</w:t>
            </w:r>
            <w:proofErr w:type="spellEnd"/>
            <w:r w:rsidRPr="009170EF">
              <w:rPr>
                <w:lang w:val="en-BE"/>
              </w:rPr>
              <w:t xml:space="preserve">, le </w:t>
            </w:r>
            <w:proofErr w:type="spellStart"/>
            <w:r w:rsidRPr="009170EF">
              <w:rPr>
                <w:lang w:val="en-BE"/>
              </w:rPr>
              <w:t>trafic</w:t>
            </w:r>
            <w:proofErr w:type="spellEnd"/>
            <w:r w:rsidRPr="009170EF">
              <w:rPr>
                <w:lang w:val="en-BE"/>
              </w:rPr>
              <w:t xml:space="preserve">, la </w:t>
            </w:r>
            <w:proofErr w:type="spellStart"/>
            <w:r w:rsidRPr="009170EF">
              <w:rPr>
                <w:lang w:val="en-BE"/>
              </w:rPr>
              <w:t>disponibilité</w:t>
            </w:r>
            <w:proofErr w:type="spellEnd"/>
            <w:r w:rsidRPr="009170EF">
              <w:rPr>
                <w:lang w:val="en-BE"/>
              </w:rPr>
              <w:t xml:space="preserve"> des équipes et des </w:t>
            </w:r>
            <w:proofErr w:type="spellStart"/>
            <w:r w:rsidRPr="009170EF">
              <w:rPr>
                <w:lang w:val="en-BE"/>
              </w:rPr>
              <w:t>véhicules</w:t>
            </w:r>
            <w:proofErr w:type="spellEnd"/>
            <w:r w:rsidRPr="009170EF">
              <w:rPr>
                <w:lang w:val="en-BE"/>
              </w:rPr>
              <w:t xml:space="preserve">, </w:t>
            </w:r>
            <w:proofErr w:type="spellStart"/>
            <w:r w:rsidRPr="009170EF">
              <w:rPr>
                <w:lang w:val="en-BE"/>
              </w:rPr>
              <w:t>ainsi</w:t>
            </w:r>
            <w:proofErr w:type="spellEnd"/>
            <w:r w:rsidRPr="009170EF">
              <w:rPr>
                <w:lang w:val="en-BE"/>
              </w:rPr>
              <w:t xml:space="preserve"> que les conditions </w:t>
            </w:r>
            <w:proofErr w:type="spellStart"/>
            <w:r w:rsidRPr="009170EF">
              <w:rPr>
                <w:lang w:val="en-BE"/>
              </w:rPr>
              <w:t>météorologiques</w:t>
            </w:r>
            <w:proofErr w:type="spellEnd"/>
            <w:r w:rsidRPr="009170EF">
              <w:rPr>
                <w:lang w:val="en-BE"/>
              </w:rPr>
              <w:t xml:space="preserve">. </w:t>
            </w:r>
          </w:p>
          <w:p w14:paraId="35478B6E" w14:textId="77777777" w:rsidR="009170EF" w:rsidRPr="009170EF" w:rsidRDefault="009170EF" w:rsidP="009170EF">
            <w:pPr>
              <w:jc w:val="both"/>
              <w:rPr>
                <w:lang w:val="en-BE"/>
              </w:rPr>
            </w:pPr>
            <w:r w:rsidRPr="009170EF">
              <w:rPr>
                <w:lang w:val="en-BE"/>
              </w:rPr>
              <w:lastRenderedPageBreak/>
              <w:br/>
            </w:r>
          </w:p>
          <w:p w14:paraId="14BCD09B" w14:textId="77777777" w:rsidR="009170EF" w:rsidRPr="009170EF" w:rsidRDefault="009170EF" w:rsidP="009170EF">
            <w:pPr>
              <w:jc w:val="both"/>
              <w:rPr>
                <w:b/>
                <w:bCs/>
                <w:lang w:val="en-BE"/>
              </w:rPr>
            </w:pPr>
            <w:r w:rsidRPr="009170EF">
              <w:rPr>
                <w:b/>
                <w:bCs/>
                <w:lang w:val="en-BE"/>
              </w:rPr>
              <w:t xml:space="preserve">Le </w:t>
            </w:r>
            <w:proofErr w:type="spellStart"/>
            <w:r w:rsidRPr="009170EF">
              <w:rPr>
                <w:b/>
                <w:bCs/>
                <w:lang w:val="en-BE"/>
              </w:rPr>
              <w:t>Modèle</w:t>
            </w:r>
            <w:proofErr w:type="spellEnd"/>
          </w:p>
          <w:p w14:paraId="2A9B9563" w14:textId="77777777" w:rsidR="009170EF" w:rsidRPr="009170EF" w:rsidRDefault="009170EF" w:rsidP="009170EF">
            <w:pPr>
              <w:jc w:val="both"/>
              <w:rPr>
                <w:lang w:val="en-BE"/>
              </w:rPr>
            </w:pPr>
            <w:r w:rsidRPr="009170EF">
              <w:rPr>
                <w:lang w:val="en-BE"/>
              </w:rPr>
              <w:t xml:space="preserve">Dans le </w:t>
            </w:r>
            <w:proofErr w:type="spellStart"/>
            <w:r w:rsidRPr="009170EF">
              <w:rPr>
                <w:lang w:val="en-BE"/>
              </w:rPr>
              <w:t>contexte</w:t>
            </w:r>
            <w:proofErr w:type="spellEnd"/>
            <w:r w:rsidRPr="009170EF">
              <w:rPr>
                <w:lang w:val="en-BE"/>
              </w:rPr>
              <w:t xml:space="preserve"> </w:t>
            </w:r>
            <w:proofErr w:type="spellStart"/>
            <w:r w:rsidRPr="009170EF">
              <w:rPr>
                <w:lang w:val="en-BE"/>
              </w:rPr>
              <w:t>actuel</w:t>
            </w:r>
            <w:proofErr w:type="spellEnd"/>
            <w:r w:rsidRPr="009170EF">
              <w:rPr>
                <w:lang w:val="en-BE"/>
              </w:rPr>
              <w:t xml:space="preserve"> due </w:t>
            </w:r>
            <w:proofErr w:type="spellStart"/>
            <w:r w:rsidRPr="009170EF">
              <w:rPr>
                <w:lang w:val="en-BE"/>
              </w:rPr>
              <w:t>l’exercice</w:t>
            </w:r>
            <w:proofErr w:type="spellEnd"/>
            <w:r w:rsidRPr="009170EF">
              <w:rPr>
                <w:lang w:val="en-BE"/>
              </w:rPr>
              <w:t xml:space="preserve">, nous </w:t>
            </w:r>
            <w:proofErr w:type="spellStart"/>
            <w:r w:rsidRPr="009170EF">
              <w:rPr>
                <w:lang w:val="en-BE"/>
              </w:rPr>
              <w:t>utilisons</w:t>
            </w:r>
            <w:proofErr w:type="spellEnd"/>
            <w:r w:rsidRPr="009170EF">
              <w:rPr>
                <w:lang w:val="en-BE"/>
              </w:rPr>
              <w:t xml:space="preserve"> un model simple </w:t>
            </w:r>
            <w:proofErr w:type="spellStart"/>
            <w:r w:rsidRPr="009170EF">
              <w:rPr>
                <w:lang w:val="en-BE"/>
              </w:rPr>
              <w:t>en</w:t>
            </w:r>
            <w:proofErr w:type="spellEnd"/>
            <w:r w:rsidRPr="009170EF">
              <w:rPr>
                <w:lang w:val="en-BE"/>
              </w:rPr>
              <w:t xml:space="preserve"> raison du temps </w:t>
            </w:r>
            <w:proofErr w:type="spellStart"/>
            <w:r w:rsidRPr="009170EF">
              <w:rPr>
                <w:lang w:val="en-BE"/>
              </w:rPr>
              <w:t>imparti</w:t>
            </w:r>
            <w:proofErr w:type="spellEnd"/>
            <w:r w:rsidRPr="009170EF">
              <w:rPr>
                <w:lang w:val="en-BE"/>
              </w:rPr>
              <w:t xml:space="preserve"> pour le </w:t>
            </w:r>
            <w:proofErr w:type="spellStart"/>
            <w:r w:rsidRPr="009170EF">
              <w:rPr>
                <w:lang w:val="en-BE"/>
              </w:rPr>
              <w:t>projet</w:t>
            </w:r>
            <w:proofErr w:type="spellEnd"/>
            <w:r w:rsidRPr="009170EF">
              <w:rPr>
                <w:lang w:val="en-BE"/>
              </w:rPr>
              <w:t xml:space="preserve"> de fin de formation. A </w:t>
            </w:r>
            <w:proofErr w:type="spellStart"/>
            <w:r w:rsidRPr="009170EF">
              <w:rPr>
                <w:lang w:val="en-BE"/>
              </w:rPr>
              <w:t>ce</w:t>
            </w:r>
            <w:proofErr w:type="spellEnd"/>
            <w:r w:rsidRPr="009170EF">
              <w:rPr>
                <w:lang w:val="en-BE"/>
              </w:rPr>
              <w:t xml:space="preserve"> titre, le </w:t>
            </w:r>
            <w:proofErr w:type="spellStart"/>
            <w:r w:rsidRPr="009170EF">
              <w:rPr>
                <w:lang w:val="en-BE"/>
              </w:rPr>
              <w:t>nombre</w:t>
            </w:r>
            <w:proofErr w:type="spellEnd"/>
            <w:r w:rsidRPr="009170EF">
              <w:rPr>
                <w:lang w:val="en-BE"/>
              </w:rPr>
              <w:t xml:space="preserve"> </w:t>
            </w:r>
            <w:proofErr w:type="spellStart"/>
            <w:r w:rsidRPr="009170EF">
              <w:rPr>
                <w:lang w:val="en-BE"/>
              </w:rPr>
              <w:t>d’expériences</w:t>
            </w:r>
            <w:proofErr w:type="spellEnd"/>
            <w:r w:rsidRPr="009170EF">
              <w:rPr>
                <w:lang w:val="en-BE"/>
              </w:rPr>
              <w:t xml:space="preserve"> </w:t>
            </w:r>
            <w:proofErr w:type="spellStart"/>
            <w:r w:rsidRPr="009170EF">
              <w:rPr>
                <w:lang w:val="en-BE"/>
              </w:rPr>
              <w:t>ainsi</w:t>
            </w:r>
            <w:proofErr w:type="spellEnd"/>
            <w:r w:rsidRPr="009170EF">
              <w:rPr>
                <w:lang w:val="en-BE"/>
              </w:rPr>
              <w:t xml:space="preserve"> que le </w:t>
            </w:r>
            <w:proofErr w:type="spellStart"/>
            <w:r w:rsidRPr="009170EF">
              <w:rPr>
                <w:lang w:val="en-BE"/>
              </w:rPr>
              <w:t>nombre</w:t>
            </w:r>
            <w:proofErr w:type="spellEnd"/>
            <w:r w:rsidRPr="009170EF">
              <w:rPr>
                <w:lang w:val="en-BE"/>
              </w:rPr>
              <w:t xml:space="preserve"> de variable </w:t>
            </w:r>
            <w:proofErr w:type="spellStart"/>
            <w:r w:rsidRPr="009170EF">
              <w:rPr>
                <w:lang w:val="en-BE"/>
              </w:rPr>
              <w:t>utilisé</w:t>
            </w:r>
            <w:proofErr w:type="spellEnd"/>
            <w:r w:rsidRPr="009170EF">
              <w:rPr>
                <w:lang w:val="en-BE"/>
              </w:rPr>
              <w:t xml:space="preserve"> </w:t>
            </w:r>
            <w:proofErr w:type="spellStart"/>
            <w:r w:rsidRPr="009170EF">
              <w:rPr>
                <w:lang w:val="en-BE"/>
              </w:rPr>
              <w:t>est</w:t>
            </w:r>
            <w:proofErr w:type="spellEnd"/>
            <w:r w:rsidRPr="009170EF">
              <w:rPr>
                <w:lang w:val="en-BE"/>
              </w:rPr>
              <w:t xml:space="preserve"> </w:t>
            </w:r>
            <w:proofErr w:type="spellStart"/>
            <w:r w:rsidRPr="009170EF">
              <w:rPr>
                <w:lang w:val="en-BE"/>
              </w:rPr>
              <w:t>limité</w:t>
            </w:r>
            <w:proofErr w:type="spellEnd"/>
            <w:r w:rsidRPr="009170EF">
              <w:rPr>
                <w:lang w:val="en-BE"/>
              </w:rPr>
              <w:t xml:space="preserve">. </w:t>
            </w:r>
          </w:p>
          <w:p w14:paraId="2DBED0F5" w14:textId="77777777" w:rsidR="009170EF" w:rsidRPr="009170EF" w:rsidRDefault="009170EF" w:rsidP="009170EF">
            <w:pPr>
              <w:jc w:val="both"/>
              <w:rPr>
                <w:lang w:val="en-BE"/>
              </w:rPr>
            </w:pPr>
            <w:r w:rsidRPr="009170EF">
              <w:rPr>
                <w:lang w:val="en-BE"/>
              </w:rPr>
              <w:t xml:space="preserve"> </w:t>
            </w:r>
          </w:p>
          <w:p w14:paraId="0C630041" w14:textId="77777777" w:rsidR="009170EF" w:rsidRPr="009170EF" w:rsidRDefault="009170EF" w:rsidP="009170EF">
            <w:pPr>
              <w:jc w:val="both"/>
              <w:rPr>
                <w:lang w:val="en-BE"/>
              </w:rPr>
            </w:pPr>
            <w:r w:rsidRPr="009170EF">
              <w:rPr>
                <w:lang w:val="en-BE"/>
              </w:rPr>
              <w:t xml:space="preserve">A </w:t>
            </w:r>
            <w:proofErr w:type="spellStart"/>
            <w:r w:rsidRPr="009170EF">
              <w:rPr>
                <w:lang w:val="en-BE"/>
              </w:rPr>
              <w:t>ce</w:t>
            </w:r>
            <w:proofErr w:type="spellEnd"/>
            <w:r w:rsidRPr="009170EF">
              <w:rPr>
                <w:lang w:val="en-BE"/>
              </w:rPr>
              <w:t xml:space="preserve"> titre, le </w:t>
            </w:r>
            <w:proofErr w:type="spellStart"/>
            <w:r w:rsidRPr="009170EF">
              <w:rPr>
                <w:lang w:val="en-BE"/>
              </w:rPr>
              <w:t>principe</w:t>
            </w:r>
            <w:proofErr w:type="spellEnd"/>
            <w:r w:rsidRPr="009170EF">
              <w:rPr>
                <w:lang w:val="en-BE"/>
              </w:rPr>
              <w:t xml:space="preserve"> </w:t>
            </w:r>
            <w:proofErr w:type="spellStart"/>
            <w:r w:rsidRPr="009170EF">
              <w:rPr>
                <w:lang w:val="en-BE"/>
              </w:rPr>
              <w:t>est</w:t>
            </w:r>
            <w:proofErr w:type="spellEnd"/>
            <w:r w:rsidRPr="009170EF">
              <w:rPr>
                <w:lang w:val="en-BE"/>
              </w:rPr>
              <w:t xml:space="preserve"> de </w:t>
            </w:r>
            <w:proofErr w:type="spellStart"/>
            <w:r w:rsidRPr="009170EF">
              <w:rPr>
                <w:lang w:val="en-BE"/>
              </w:rPr>
              <w:t>s’appuyer</w:t>
            </w:r>
            <w:proofErr w:type="spellEnd"/>
            <w:r w:rsidRPr="009170EF">
              <w:rPr>
                <w:lang w:val="en-BE"/>
              </w:rPr>
              <w:t xml:space="preserve"> sur la distance à </w:t>
            </w:r>
            <w:proofErr w:type="spellStart"/>
            <w:r w:rsidRPr="009170EF">
              <w:rPr>
                <w:lang w:val="en-BE"/>
              </w:rPr>
              <w:t>parcourir</w:t>
            </w:r>
            <w:proofErr w:type="spellEnd"/>
            <w:r w:rsidRPr="009170EF">
              <w:rPr>
                <w:lang w:val="en-BE"/>
              </w:rPr>
              <w:t xml:space="preserve"> </w:t>
            </w:r>
            <w:proofErr w:type="spellStart"/>
            <w:r w:rsidRPr="009170EF">
              <w:rPr>
                <w:lang w:val="en-BE"/>
              </w:rPr>
              <w:t>ainsi</w:t>
            </w:r>
            <w:proofErr w:type="spellEnd"/>
            <w:r w:rsidRPr="009170EF">
              <w:rPr>
                <w:lang w:val="en-BE"/>
              </w:rPr>
              <w:t xml:space="preserve"> que la station de </w:t>
            </w:r>
            <w:proofErr w:type="spellStart"/>
            <w:r w:rsidRPr="009170EF">
              <w:rPr>
                <w:lang w:val="en-BE"/>
              </w:rPr>
              <w:t>départ</w:t>
            </w:r>
            <w:proofErr w:type="spellEnd"/>
            <w:r w:rsidRPr="009170EF">
              <w:rPr>
                <w:lang w:val="en-BE"/>
              </w:rPr>
              <w:t xml:space="preserve">. Dans </w:t>
            </w:r>
            <w:proofErr w:type="gramStart"/>
            <w:r w:rsidRPr="009170EF">
              <w:rPr>
                <w:lang w:val="en-BE"/>
              </w:rPr>
              <w:t>un second</w:t>
            </w:r>
            <w:proofErr w:type="gramEnd"/>
            <w:r w:rsidRPr="009170EF">
              <w:rPr>
                <w:lang w:val="en-BE"/>
              </w:rPr>
              <w:t xml:space="preserve"> temps et dans </w:t>
            </w:r>
            <w:proofErr w:type="spellStart"/>
            <w:r w:rsidRPr="009170EF">
              <w:rPr>
                <w:lang w:val="en-BE"/>
              </w:rPr>
              <w:t>l’hypothèse</w:t>
            </w:r>
            <w:proofErr w:type="spellEnd"/>
            <w:r w:rsidRPr="009170EF">
              <w:rPr>
                <w:lang w:val="en-BE"/>
              </w:rPr>
              <w:t xml:space="preserve"> d’un </w:t>
            </w:r>
            <w:proofErr w:type="spellStart"/>
            <w:r w:rsidRPr="009170EF">
              <w:rPr>
                <w:lang w:val="en-BE"/>
              </w:rPr>
              <w:t>véritable</w:t>
            </w:r>
            <w:proofErr w:type="spellEnd"/>
            <w:r w:rsidRPr="009170EF">
              <w:rPr>
                <w:lang w:val="en-BE"/>
              </w:rPr>
              <w:t xml:space="preserve"> </w:t>
            </w:r>
            <w:proofErr w:type="spellStart"/>
            <w:r w:rsidRPr="009170EF">
              <w:rPr>
                <w:lang w:val="en-BE"/>
              </w:rPr>
              <w:t>projet</w:t>
            </w:r>
            <w:proofErr w:type="spellEnd"/>
            <w:r w:rsidRPr="009170EF">
              <w:rPr>
                <w:lang w:val="en-BE"/>
              </w:rPr>
              <w:t xml:space="preserve"> </w:t>
            </w:r>
            <w:proofErr w:type="spellStart"/>
            <w:r w:rsidRPr="009170EF">
              <w:rPr>
                <w:lang w:val="en-BE"/>
              </w:rPr>
              <w:t>d’entreprise</w:t>
            </w:r>
            <w:proofErr w:type="spellEnd"/>
            <w:r w:rsidRPr="009170EF">
              <w:rPr>
                <w:lang w:val="en-BE"/>
              </w:rPr>
              <w:t xml:space="preserve">, le </w:t>
            </w:r>
            <w:proofErr w:type="spellStart"/>
            <w:r w:rsidRPr="009170EF">
              <w:rPr>
                <w:lang w:val="en-BE"/>
              </w:rPr>
              <w:t>modèle</w:t>
            </w:r>
            <w:proofErr w:type="spellEnd"/>
            <w:r w:rsidRPr="009170EF">
              <w:rPr>
                <w:lang w:val="en-BE"/>
              </w:rPr>
              <w:t xml:space="preserve"> </w:t>
            </w:r>
            <w:proofErr w:type="spellStart"/>
            <w:r w:rsidRPr="009170EF">
              <w:rPr>
                <w:lang w:val="en-BE"/>
              </w:rPr>
              <w:t>pourrait</w:t>
            </w:r>
            <w:proofErr w:type="spellEnd"/>
            <w:r w:rsidRPr="009170EF">
              <w:rPr>
                <w:lang w:val="en-BE"/>
              </w:rPr>
              <w:t xml:space="preserve"> dans un second temps, utiliser par </w:t>
            </w:r>
            <w:proofErr w:type="spellStart"/>
            <w:r w:rsidRPr="009170EF">
              <w:rPr>
                <w:lang w:val="en-BE"/>
              </w:rPr>
              <w:t>exemple</w:t>
            </w:r>
            <w:proofErr w:type="spellEnd"/>
            <w:r w:rsidRPr="009170EF">
              <w:rPr>
                <w:lang w:val="en-BE"/>
              </w:rPr>
              <w:t xml:space="preserve"> le jour </w:t>
            </w:r>
            <w:proofErr w:type="spellStart"/>
            <w:r w:rsidRPr="009170EF">
              <w:rPr>
                <w:lang w:val="en-BE"/>
              </w:rPr>
              <w:t>ou</w:t>
            </w:r>
            <w:proofErr w:type="spellEnd"/>
            <w:r w:rsidRPr="009170EF">
              <w:rPr>
                <w:lang w:val="en-BE"/>
              </w:rPr>
              <w:t xml:space="preserve"> bien </w:t>
            </w:r>
            <w:proofErr w:type="spellStart"/>
            <w:r w:rsidRPr="009170EF">
              <w:rPr>
                <w:lang w:val="en-BE"/>
              </w:rPr>
              <w:t>l’heure</w:t>
            </w:r>
            <w:proofErr w:type="spellEnd"/>
            <w:r w:rsidRPr="009170EF">
              <w:rPr>
                <w:lang w:val="en-BE"/>
              </w:rPr>
              <w:t xml:space="preserve"> de </w:t>
            </w:r>
            <w:proofErr w:type="spellStart"/>
            <w:r w:rsidRPr="009170EF">
              <w:rPr>
                <w:lang w:val="en-BE"/>
              </w:rPr>
              <w:t>départ</w:t>
            </w:r>
            <w:proofErr w:type="spellEnd"/>
            <w:r w:rsidRPr="009170EF">
              <w:rPr>
                <w:lang w:val="en-BE"/>
              </w:rPr>
              <w:t xml:space="preserve"> pour </w:t>
            </w:r>
            <w:proofErr w:type="spellStart"/>
            <w:r w:rsidRPr="009170EF">
              <w:rPr>
                <w:lang w:val="en-BE"/>
              </w:rPr>
              <w:t>être</w:t>
            </w:r>
            <w:proofErr w:type="spellEnd"/>
            <w:r w:rsidRPr="009170EF">
              <w:rPr>
                <w:lang w:val="en-BE"/>
              </w:rPr>
              <w:t xml:space="preserve"> plus performant.</w:t>
            </w:r>
          </w:p>
          <w:p w14:paraId="4D0D6866" w14:textId="77777777" w:rsidR="009170EF" w:rsidRPr="009170EF" w:rsidRDefault="009170EF" w:rsidP="009170EF">
            <w:pPr>
              <w:jc w:val="both"/>
              <w:rPr>
                <w:lang w:val="en-BE"/>
              </w:rPr>
            </w:pPr>
            <w:r w:rsidRPr="009170EF">
              <w:rPr>
                <w:lang w:val="en-BE"/>
              </w:rPr>
              <w:t xml:space="preserve"> </w:t>
            </w:r>
          </w:p>
          <w:p w14:paraId="166AE008" w14:textId="77777777" w:rsidR="009170EF" w:rsidRPr="009170EF" w:rsidRDefault="009170EF" w:rsidP="009170EF">
            <w:pPr>
              <w:jc w:val="both"/>
              <w:rPr>
                <w:lang w:val="en-BE"/>
              </w:rPr>
            </w:pPr>
            <w:r w:rsidRPr="009170EF">
              <w:rPr>
                <w:lang w:val="en-BE"/>
              </w:rPr>
              <w:t xml:space="preserve">Après le test de 4 </w:t>
            </w:r>
            <w:proofErr w:type="spellStart"/>
            <w:r w:rsidRPr="009170EF">
              <w:rPr>
                <w:lang w:val="en-BE"/>
              </w:rPr>
              <w:t>modèles</w:t>
            </w:r>
            <w:proofErr w:type="spellEnd"/>
            <w:r w:rsidRPr="009170EF">
              <w:rPr>
                <w:lang w:val="en-BE"/>
              </w:rPr>
              <w:t xml:space="preserve"> </w:t>
            </w:r>
            <w:proofErr w:type="gramStart"/>
            <w:r w:rsidRPr="009170EF">
              <w:rPr>
                <w:lang w:val="en-BE"/>
              </w:rPr>
              <w:t>( Linear</w:t>
            </w:r>
            <w:proofErr w:type="gramEnd"/>
            <w:r w:rsidRPr="009170EF">
              <w:rPr>
                <w:lang w:val="en-BE"/>
              </w:rPr>
              <w:t xml:space="preserve"> Regression, Decision Tree Regressor, Random Forest Regressor, K-NN Regressor) nous </w:t>
            </w:r>
            <w:proofErr w:type="spellStart"/>
            <w:r w:rsidRPr="009170EF">
              <w:rPr>
                <w:lang w:val="en-BE"/>
              </w:rPr>
              <w:t>avons</w:t>
            </w:r>
            <w:proofErr w:type="spellEnd"/>
            <w:r w:rsidRPr="009170EF">
              <w:rPr>
                <w:lang w:val="en-BE"/>
              </w:rPr>
              <w:t xml:space="preserve"> </w:t>
            </w:r>
            <w:proofErr w:type="spellStart"/>
            <w:r w:rsidRPr="009170EF">
              <w:rPr>
                <w:lang w:val="en-BE"/>
              </w:rPr>
              <w:t>retenu</w:t>
            </w:r>
            <w:proofErr w:type="spellEnd"/>
            <w:r w:rsidRPr="009170EF">
              <w:rPr>
                <w:lang w:val="en-BE"/>
              </w:rPr>
              <w:t xml:space="preserve"> le </w:t>
            </w:r>
            <w:proofErr w:type="spellStart"/>
            <w:r w:rsidRPr="009170EF">
              <w:rPr>
                <w:lang w:val="en-BE"/>
              </w:rPr>
              <w:t>modèle</w:t>
            </w:r>
            <w:proofErr w:type="spellEnd"/>
            <w:r w:rsidRPr="009170EF">
              <w:rPr>
                <w:lang w:val="en-BE"/>
              </w:rPr>
              <w:t xml:space="preserve"> Linear Regression.</w:t>
            </w:r>
          </w:p>
          <w:p w14:paraId="1D21579E" w14:textId="77777777" w:rsidR="009170EF" w:rsidRPr="009170EF" w:rsidRDefault="009170EF" w:rsidP="009170EF">
            <w:pPr>
              <w:jc w:val="both"/>
              <w:rPr>
                <w:lang w:val="en-BE"/>
              </w:rPr>
            </w:pPr>
            <w:r w:rsidRPr="009170EF">
              <w:rPr>
                <w:lang w:val="en-BE"/>
              </w:rPr>
              <w:t xml:space="preserve"> </w:t>
            </w:r>
          </w:p>
          <w:p w14:paraId="2E7E5C75" w14:textId="77777777" w:rsidR="00B836B2" w:rsidRDefault="00B836B2" w:rsidP="009170EF">
            <w:pPr>
              <w:jc w:val="both"/>
              <w:rPr>
                <w:lang w:val="en-BE"/>
              </w:rPr>
            </w:pPr>
          </w:p>
          <w:p w14:paraId="62232D91" w14:textId="77777777" w:rsidR="00B836B2" w:rsidRDefault="00B836B2" w:rsidP="009170EF">
            <w:pPr>
              <w:jc w:val="both"/>
              <w:rPr>
                <w:lang w:val="en-BE"/>
              </w:rPr>
            </w:pPr>
          </w:p>
          <w:p w14:paraId="232B1188" w14:textId="40ADAF19" w:rsidR="009170EF" w:rsidRPr="009170EF" w:rsidRDefault="00B836B2" w:rsidP="009170EF">
            <w:pPr>
              <w:jc w:val="both"/>
              <w:rPr>
                <w:lang w:val="en-BE"/>
              </w:rPr>
            </w:pPr>
            <w:r w:rsidRPr="009170EF">
              <w:rPr>
                <w:noProof/>
                <w:lang w:val="en-BE"/>
              </w:rPr>
              <w:drawing>
                <wp:anchor distT="0" distB="0" distL="114300" distR="114300" simplePos="0" relativeHeight="251734016" behindDoc="0" locked="0" layoutInCell="1" allowOverlap="0" wp14:anchorId="1D6C9F34" wp14:editId="65DFB26A">
                  <wp:simplePos x="0" y="0"/>
                  <wp:positionH relativeFrom="column">
                    <wp:posOffset>-4495800</wp:posOffset>
                  </wp:positionH>
                  <wp:positionV relativeFrom="line">
                    <wp:posOffset>10795</wp:posOffset>
                  </wp:positionV>
                  <wp:extent cx="2190750" cy="2095500"/>
                  <wp:effectExtent l="0" t="0" r="0" b="0"/>
                  <wp:wrapSquare wrapText="bothSides"/>
                  <wp:docPr id="8052608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0EF" w:rsidRPr="009170EF">
              <w:rPr>
                <w:noProof/>
                <w:lang w:val="en-BE"/>
              </w:rPr>
              <w:drawing>
                <wp:anchor distT="0" distB="0" distL="114300" distR="114300" simplePos="0" relativeHeight="251732992" behindDoc="0" locked="0" layoutInCell="1" allowOverlap="0" wp14:anchorId="388D3D12" wp14:editId="790F82A2">
                  <wp:simplePos x="0" y="0"/>
                  <wp:positionH relativeFrom="column">
                    <wp:align>left</wp:align>
                  </wp:positionH>
                  <wp:positionV relativeFrom="line">
                    <wp:posOffset>0</wp:posOffset>
                  </wp:positionV>
                  <wp:extent cx="2190750" cy="400050"/>
                  <wp:effectExtent l="0" t="0" r="0" b="0"/>
                  <wp:wrapSquare wrapText="bothSides"/>
                  <wp:docPr id="14296683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0EF" w:rsidRPr="009170EF">
              <w:rPr>
                <w:lang w:val="en-BE"/>
              </w:rPr>
              <w:t xml:space="preserve"> </w:t>
            </w:r>
          </w:p>
          <w:tbl>
            <w:tblPr>
              <w:tblStyle w:val="TableGrid"/>
              <w:tblW w:w="0" w:type="auto"/>
              <w:tblLayout w:type="fixed"/>
              <w:tblCellMar>
                <w:top w:w="15" w:type="dxa"/>
                <w:left w:w="15" w:type="dxa"/>
                <w:bottom w:w="15" w:type="dxa"/>
                <w:right w:w="15" w:type="dxa"/>
              </w:tblCellMar>
              <w:tblLook w:val="04A0" w:firstRow="1" w:lastRow="0" w:firstColumn="1" w:lastColumn="0" w:noHBand="0" w:noVBand="1"/>
            </w:tblPr>
            <w:tblGrid>
              <w:gridCol w:w="3300"/>
              <w:gridCol w:w="3180"/>
            </w:tblGrid>
            <w:tr w:rsidR="009170EF" w:rsidRPr="009170EF" w14:paraId="0F10EFD5" w14:textId="77777777" w:rsidTr="009170EF">
              <w:tc>
                <w:tcPr>
                  <w:tcW w:w="3300" w:type="dxa"/>
                  <w:tcBorders>
                    <w:top w:val="outset" w:sz="6" w:space="0" w:color="auto"/>
                    <w:left w:val="outset" w:sz="6" w:space="0" w:color="auto"/>
                    <w:bottom w:val="outset" w:sz="6" w:space="0" w:color="auto"/>
                    <w:right w:val="outset" w:sz="6" w:space="0" w:color="auto"/>
                  </w:tcBorders>
                  <w:shd w:val="clear" w:color="auto" w:fill="A8D08D"/>
                </w:tcPr>
                <w:p w14:paraId="464C4CAC" w14:textId="77777777" w:rsidR="009170EF" w:rsidRPr="009170EF" w:rsidRDefault="009170EF" w:rsidP="009170EF">
                  <w:pPr>
                    <w:spacing w:after="160" w:line="259" w:lineRule="auto"/>
                    <w:jc w:val="both"/>
                    <w:rPr>
                      <w:lang w:val="en-BE"/>
                    </w:rPr>
                  </w:pPr>
                  <w:r w:rsidRPr="009170EF">
                    <w:rPr>
                      <w:b/>
                      <w:bCs/>
                      <w:lang w:val="en-BE"/>
                    </w:rPr>
                    <w:t xml:space="preserve">Linear Regression </w:t>
                  </w:r>
                </w:p>
                <w:p w14:paraId="78263A26" w14:textId="77777777" w:rsidR="009170EF" w:rsidRPr="009170EF" w:rsidRDefault="009170EF" w:rsidP="009170EF">
                  <w:pPr>
                    <w:spacing w:after="160" w:line="259" w:lineRule="auto"/>
                    <w:jc w:val="both"/>
                    <w:rPr>
                      <w:lang w:val="en-BE"/>
                    </w:rPr>
                  </w:pPr>
                  <w:r w:rsidRPr="009170EF">
                    <w:rPr>
                      <w:lang w:val="en-BE"/>
                    </w:rPr>
                    <w:t xml:space="preserve">- Mean Squared Error: 7080.8196 </w:t>
                  </w:r>
                </w:p>
                <w:p w14:paraId="6D91B192" w14:textId="77777777" w:rsidR="009170EF" w:rsidRPr="009170EF" w:rsidRDefault="009170EF" w:rsidP="009170EF">
                  <w:pPr>
                    <w:spacing w:after="160" w:line="259" w:lineRule="auto"/>
                    <w:jc w:val="both"/>
                    <w:rPr>
                      <w:lang w:val="en-BE"/>
                    </w:rPr>
                  </w:pPr>
                  <w:r w:rsidRPr="009170EF">
                    <w:rPr>
                      <w:lang w:val="en-BE"/>
                    </w:rPr>
                    <w:t xml:space="preserve">- R2 Score: 0.0414 </w:t>
                  </w:r>
                </w:p>
                <w:p w14:paraId="0956324B" w14:textId="77777777" w:rsidR="009170EF" w:rsidRPr="009170EF" w:rsidRDefault="009170EF" w:rsidP="009170EF">
                  <w:pPr>
                    <w:spacing w:after="160" w:line="259" w:lineRule="auto"/>
                    <w:jc w:val="both"/>
                    <w:rPr>
                      <w:lang w:val="en-BE"/>
                    </w:rPr>
                  </w:pPr>
                  <w:r w:rsidRPr="009170EF">
                    <w:rPr>
                      <w:lang w:val="en-BE"/>
                    </w:rPr>
                    <w:t xml:space="preserve">- Mean Absolute Error: 69.6099 </w:t>
                  </w:r>
                </w:p>
                <w:p w14:paraId="4AD40B49" w14:textId="77777777" w:rsidR="009170EF" w:rsidRPr="009170EF" w:rsidRDefault="009170EF" w:rsidP="009170EF">
                  <w:pPr>
                    <w:spacing w:after="160" w:line="259" w:lineRule="auto"/>
                    <w:jc w:val="both"/>
                    <w:rPr>
                      <w:lang w:val="en-BE"/>
                    </w:rPr>
                  </w:pPr>
                  <w:r w:rsidRPr="009170EF">
                    <w:rPr>
                      <w:lang w:val="en-BE"/>
                    </w:rPr>
                    <w:t xml:space="preserve">- Max Error: 255.5894 </w:t>
                  </w:r>
                </w:p>
                <w:p w14:paraId="43C1D785" w14:textId="77777777" w:rsidR="009170EF" w:rsidRPr="009170EF" w:rsidRDefault="009170EF" w:rsidP="009170EF">
                  <w:pPr>
                    <w:spacing w:after="160" w:line="259" w:lineRule="auto"/>
                    <w:jc w:val="both"/>
                    <w:rPr>
                      <w:lang w:val="en-BE"/>
                    </w:rPr>
                  </w:pPr>
                </w:p>
              </w:tc>
              <w:tc>
                <w:tcPr>
                  <w:tcW w:w="3180" w:type="dxa"/>
                  <w:tcBorders>
                    <w:top w:val="outset" w:sz="6" w:space="0" w:color="auto"/>
                    <w:left w:val="outset" w:sz="6" w:space="0" w:color="auto"/>
                    <w:bottom w:val="outset" w:sz="6" w:space="0" w:color="auto"/>
                    <w:right w:val="outset" w:sz="6" w:space="0" w:color="auto"/>
                  </w:tcBorders>
                  <w:hideMark/>
                </w:tcPr>
                <w:p w14:paraId="7E75E7A6" w14:textId="0CA6864F" w:rsidR="009170EF" w:rsidRPr="009170EF" w:rsidRDefault="009170EF" w:rsidP="009170EF">
                  <w:pPr>
                    <w:spacing w:after="160" w:line="259" w:lineRule="auto"/>
                    <w:jc w:val="both"/>
                    <w:rPr>
                      <w:lang w:val="en-BE"/>
                    </w:rPr>
                  </w:pPr>
                  <w:r w:rsidRPr="009170EF">
                    <w:rPr>
                      <w:lang w:val="en-BE"/>
                    </w:rPr>
                    <w:t xml:space="preserve"> </w:t>
                  </w:r>
                  <w:r w:rsidRPr="009170EF">
                    <w:rPr>
                      <w:b/>
                      <w:bCs/>
                      <w:lang w:val="en-BE"/>
                    </w:rPr>
                    <w:t xml:space="preserve">Decision Tree Regressor </w:t>
                  </w:r>
                </w:p>
                <w:p w14:paraId="0C44BF72" w14:textId="77777777" w:rsidR="009170EF" w:rsidRPr="009170EF" w:rsidRDefault="009170EF" w:rsidP="009170EF">
                  <w:pPr>
                    <w:spacing w:after="160" w:line="259" w:lineRule="auto"/>
                    <w:jc w:val="both"/>
                    <w:rPr>
                      <w:lang w:val="en-BE"/>
                    </w:rPr>
                  </w:pPr>
                  <w:r w:rsidRPr="009170EF">
                    <w:rPr>
                      <w:lang w:val="en-BE"/>
                    </w:rPr>
                    <w:t xml:space="preserve">- Mean Squared Error: 7080.8197 </w:t>
                  </w:r>
                </w:p>
                <w:p w14:paraId="447140DF" w14:textId="77777777" w:rsidR="009170EF" w:rsidRPr="009170EF" w:rsidRDefault="009170EF" w:rsidP="009170EF">
                  <w:pPr>
                    <w:spacing w:after="160" w:line="259" w:lineRule="auto"/>
                    <w:jc w:val="both"/>
                    <w:rPr>
                      <w:lang w:val="en-BE"/>
                    </w:rPr>
                  </w:pPr>
                  <w:r w:rsidRPr="009170EF">
                    <w:rPr>
                      <w:lang w:val="en-BE"/>
                    </w:rPr>
                    <w:t xml:space="preserve">- R2 Score: 0.0414 </w:t>
                  </w:r>
                </w:p>
                <w:p w14:paraId="47D2774A" w14:textId="77777777" w:rsidR="009170EF" w:rsidRPr="009170EF" w:rsidRDefault="009170EF" w:rsidP="009170EF">
                  <w:pPr>
                    <w:spacing w:after="160" w:line="259" w:lineRule="auto"/>
                    <w:jc w:val="both"/>
                    <w:rPr>
                      <w:lang w:val="en-BE"/>
                    </w:rPr>
                  </w:pPr>
                  <w:r w:rsidRPr="009170EF">
                    <w:rPr>
                      <w:lang w:val="en-BE"/>
                    </w:rPr>
                    <w:t xml:space="preserve">- Mean Absolute Error: 69.6099 </w:t>
                  </w:r>
                </w:p>
                <w:p w14:paraId="70372846" w14:textId="77777777" w:rsidR="009170EF" w:rsidRPr="009170EF" w:rsidRDefault="009170EF" w:rsidP="009170EF">
                  <w:pPr>
                    <w:spacing w:after="160" w:line="259" w:lineRule="auto"/>
                    <w:jc w:val="both"/>
                    <w:rPr>
                      <w:lang w:val="en-BE"/>
                    </w:rPr>
                  </w:pPr>
                  <w:r w:rsidRPr="009170EF">
                    <w:rPr>
                      <w:lang w:val="en-BE"/>
                    </w:rPr>
                    <w:t xml:space="preserve">- Max Error: 255.5894 </w:t>
                  </w:r>
                </w:p>
              </w:tc>
            </w:tr>
            <w:tr w:rsidR="009170EF" w:rsidRPr="00D06074" w14:paraId="791A6CA4" w14:textId="77777777" w:rsidTr="009170EF">
              <w:tc>
                <w:tcPr>
                  <w:tcW w:w="3300" w:type="dxa"/>
                  <w:tcBorders>
                    <w:top w:val="nil"/>
                    <w:left w:val="outset" w:sz="6" w:space="0" w:color="auto"/>
                    <w:bottom w:val="outset" w:sz="6" w:space="0" w:color="auto"/>
                    <w:right w:val="outset" w:sz="6" w:space="0" w:color="auto"/>
                  </w:tcBorders>
                  <w:hideMark/>
                </w:tcPr>
                <w:p w14:paraId="17CD6F29" w14:textId="77777777" w:rsidR="009170EF" w:rsidRPr="009170EF" w:rsidRDefault="009170EF" w:rsidP="009170EF">
                  <w:pPr>
                    <w:spacing w:after="160" w:line="259" w:lineRule="auto"/>
                    <w:jc w:val="both"/>
                    <w:rPr>
                      <w:lang w:val="en-BE"/>
                    </w:rPr>
                  </w:pPr>
                  <w:r w:rsidRPr="009170EF">
                    <w:rPr>
                      <w:lang w:val="en-BE"/>
                    </w:rPr>
                    <w:t xml:space="preserve"> </w:t>
                  </w:r>
                  <w:r w:rsidRPr="009170EF">
                    <w:rPr>
                      <w:b/>
                      <w:bCs/>
                      <w:lang w:val="en-BE"/>
                    </w:rPr>
                    <w:t xml:space="preserve">Random Forest Regressor </w:t>
                  </w:r>
                </w:p>
                <w:p w14:paraId="3F2E34E3" w14:textId="77777777" w:rsidR="009170EF" w:rsidRPr="009170EF" w:rsidRDefault="009170EF" w:rsidP="009170EF">
                  <w:pPr>
                    <w:spacing w:after="160" w:line="259" w:lineRule="auto"/>
                    <w:jc w:val="both"/>
                    <w:rPr>
                      <w:lang w:val="en-BE"/>
                    </w:rPr>
                  </w:pPr>
                  <w:r w:rsidRPr="009170EF">
                    <w:rPr>
                      <w:lang w:val="en-BE"/>
                    </w:rPr>
                    <w:t xml:space="preserve">- Mean Squared Error: 21498.4674 </w:t>
                  </w:r>
                </w:p>
                <w:p w14:paraId="6AAFBCC2" w14:textId="77777777" w:rsidR="009170EF" w:rsidRPr="009170EF" w:rsidRDefault="009170EF" w:rsidP="009170EF">
                  <w:pPr>
                    <w:spacing w:after="160" w:line="259" w:lineRule="auto"/>
                    <w:jc w:val="both"/>
                    <w:rPr>
                      <w:lang w:val="en-BE"/>
                    </w:rPr>
                  </w:pPr>
                  <w:r w:rsidRPr="009170EF">
                    <w:rPr>
                      <w:lang w:val="en-BE"/>
                    </w:rPr>
                    <w:t xml:space="preserve">- R2 Score: 0.0259 </w:t>
                  </w:r>
                </w:p>
                <w:p w14:paraId="6D502392" w14:textId="77777777" w:rsidR="00730D5A" w:rsidRDefault="00730D5A" w:rsidP="009170EF">
                  <w:pPr>
                    <w:spacing w:after="160" w:line="259" w:lineRule="auto"/>
                    <w:jc w:val="both"/>
                    <w:rPr>
                      <w:lang w:val="en-BE"/>
                    </w:rPr>
                  </w:pPr>
                </w:p>
                <w:p w14:paraId="72E94593" w14:textId="6D68ECC5" w:rsidR="009170EF" w:rsidRPr="009170EF" w:rsidRDefault="009170EF" w:rsidP="009170EF">
                  <w:pPr>
                    <w:spacing w:after="160" w:line="259" w:lineRule="auto"/>
                    <w:jc w:val="both"/>
                    <w:rPr>
                      <w:lang w:val="en-BE"/>
                    </w:rPr>
                  </w:pPr>
                  <w:r w:rsidRPr="009170EF">
                    <w:rPr>
                      <w:lang w:val="en-BE"/>
                    </w:rPr>
                    <w:t xml:space="preserve">- Mean Absolute Error: 109.0240 </w:t>
                  </w:r>
                </w:p>
                <w:p w14:paraId="7A1F1634" w14:textId="77777777" w:rsidR="009170EF" w:rsidRPr="009170EF" w:rsidRDefault="009170EF" w:rsidP="009170EF">
                  <w:pPr>
                    <w:spacing w:after="160" w:line="259" w:lineRule="auto"/>
                    <w:jc w:val="both"/>
                    <w:rPr>
                      <w:lang w:val="en-BE"/>
                    </w:rPr>
                  </w:pPr>
                  <w:r w:rsidRPr="009170EF">
                    <w:rPr>
                      <w:lang w:val="en-BE"/>
                    </w:rPr>
                    <w:t xml:space="preserve">- Max Error: 789.0247 </w:t>
                  </w:r>
                </w:p>
              </w:tc>
              <w:tc>
                <w:tcPr>
                  <w:tcW w:w="3180" w:type="dxa"/>
                  <w:tcBorders>
                    <w:top w:val="nil"/>
                    <w:left w:val="outset" w:sz="6" w:space="0" w:color="auto"/>
                    <w:bottom w:val="outset" w:sz="6" w:space="0" w:color="auto"/>
                    <w:right w:val="outset" w:sz="6" w:space="0" w:color="auto"/>
                  </w:tcBorders>
                </w:tcPr>
                <w:p w14:paraId="15A3C832" w14:textId="77777777" w:rsidR="009170EF" w:rsidRPr="009170EF" w:rsidRDefault="009170EF" w:rsidP="009170EF">
                  <w:pPr>
                    <w:spacing w:after="160" w:line="259" w:lineRule="auto"/>
                    <w:jc w:val="both"/>
                    <w:rPr>
                      <w:lang w:val="en-BE"/>
                    </w:rPr>
                  </w:pPr>
                  <w:r w:rsidRPr="009170EF">
                    <w:rPr>
                      <w:lang w:val="en-BE"/>
                    </w:rPr>
                    <w:lastRenderedPageBreak/>
                    <w:t xml:space="preserve"> </w:t>
                  </w:r>
                  <w:r w:rsidRPr="009170EF">
                    <w:rPr>
                      <w:b/>
                      <w:bCs/>
                      <w:lang w:val="en-BE"/>
                    </w:rPr>
                    <w:t xml:space="preserve">K-NN Regressor </w:t>
                  </w:r>
                </w:p>
                <w:p w14:paraId="4743F104" w14:textId="77777777" w:rsidR="009170EF" w:rsidRPr="009170EF" w:rsidRDefault="009170EF" w:rsidP="009170EF">
                  <w:pPr>
                    <w:spacing w:after="160" w:line="259" w:lineRule="auto"/>
                    <w:jc w:val="both"/>
                    <w:rPr>
                      <w:lang w:val="en-BE"/>
                    </w:rPr>
                  </w:pPr>
                  <w:r w:rsidRPr="009170EF">
                    <w:rPr>
                      <w:lang w:val="en-BE"/>
                    </w:rPr>
                    <w:t xml:space="preserve">- Mean Squared Error: 24576.7840 </w:t>
                  </w:r>
                </w:p>
                <w:p w14:paraId="148211E7" w14:textId="77777777" w:rsidR="009170EF" w:rsidRPr="009170EF" w:rsidRDefault="009170EF" w:rsidP="009170EF">
                  <w:pPr>
                    <w:spacing w:after="160" w:line="259" w:lineRule="auto"/>
                    <w:jc w:val="both"/>
                    <w:rPr>
                      <w:lang w:val="en-BE"/>
                    </w:rPr>
                  </w:pPr>
                  <w:r w:rsidRPr="009170EF">
                    <w:rPr>
                      <w:lang w:val="en-BE"/>
                    </w:rPr>
                    <w:t xml:space="preserve">- R2 Score: -0.1135 </w:t>
                  </w:r>
                </w:p>
                <w:p w14:paraId="3C88EFB0" w14:textId="77777777" w:rsidR="00730D5A" w:rsidRDefault="00730D5A" w:rsidP="009170EF">
                  <w:pPr>
                    <w:spacing w:after="160" w:line="259" w:lineRule="auto"/>
                    <w:jc w:val="both"/>
                    <w:rPr>
                      <w:lang w:val="en-BE"/>
                    </w:rPr>
                  </w:pPr>
                </w:p>
                <w:p w14:paraId="5CF59086" w14:textId="3671885C" w:rsidR="009170EF" w:rsidRPr="009170EF" w:rsidRDefault="009170EF" w:rsidP="009170EF">
                  <w:pPr>
                    <w:spacing w:after="160" w:line="259" w:lineRule="auto"/>
                    <w:jc w:val="both"/>
                    <w:rPr>
                      <w:lang w:val="en-BE"/>
                    </w:rPr>
                  </w:pPr>
                  <w:r w:rsidRPr="009170EF">
                    <w:rPr>
                      <w:lang w:val="en-BE"/>
                    </w:rPr>
                    <w:t xml:space="preserve">- Mean Absolute Error: 116.6612 </w:t>
                  </w:r>
                </w:p>
                <w:p w14:paraId="53B65B11" w14:textId="77777777" w:rsidR="009170EF" w:rsidRPr="009170EF" w:rsidRDefault="009170EF" w:rsidP="009170EF">
                  <w:pPr>
                    <w:spacing w:after="160" w:line="259" w:lineRule="auto"/>
                    <w:jc w:val="both"/>
                    <w:rPr>
                      <w:lang w:val="en-BE"/>
                    </w:rPr>
                  </w:pPr>
                  <w:r w:rsidRPr="009170EF">
                    <w:rPr>
                      <w:lang w:val="en-BE"/>
                    </w:rPr>
                    <w:t xml:space="preserve">- Max Error: 821.4 </w:t>
                  </w:r>
                </w:p>
                <w:p w14:paraId="15D074B8" w14:textId="77777777" w:rsidR="009170EF" w:rsidRPr="009170EF" w:rsidRDefault="009170EF" w:rsidP="009170EF">
                  <w:pPr>
                    <w:spacing w:after="160" w:line="259" w:lineRule="auto"/>
                    <w:jc w:val="both"/>
                    <w:rPr>
                      <w:lang w:val="en-BE"/>
                    </w:rPr>
                  </w:pPr>
                </w:p>
              </w:tc>
            </w:tr>
          </w:tbl>
          <w:p w14:paraId="05C6B975" w14:textId="3543DBD9" w:rsidR="009170EF" w:rsidRPr="009170EF" w:rsidRDefault="009170EF" w:rsidP="009170EF">
            <w:pPr>
              <w:jc w:val="both"/>
              <w:rPr>
                <w:lang w:val="en-BE"/>
              </w:rPr>
            </w:pPr>
          </w:p>
          <w:p w14:paraId="33C563F1" w14:textId="77777777" w:rsidR="009170EF" w:rsidRPr="009170EF" w:rsidRDefault="009170EF" w:rsidP="009170EF">
            <w:pPr>
              <w:jc w:val="both"/>
              <w:rPr>
                <w:lang w:val="en-BE"/>
              </w:rPr>
            </w:pPr>
            <w:r w:rsidRPr="009170EF">
              <w:rPr>
                <w:lang w:val="en-BE"/>
              </w:rPr>
              <w:t xml:space="preserve">À la suite de </w:t>
            </w:r>
            <w:proofErr w:type="spellStart"/>
            <w:r w:rsidRPr="009170EF">
              <w:rPr>
                <w:lang w:val="en-BE"/>
              </w:rPr>
              <w:t>l’analyse</w:t>
            </w:r>
            <w:proofErr w:type="spellEnd"/>
            <w:r w:rsidRPr="009170EF">
              <w:rPr>
                <w:lang w:val="en-BE"/>
              </w:rPr>
              <w:t xml:space="preserve"> des données, il </w:t>
            </w:r>
            <w:proofErr w:type="spellStart"/>
            <w:r w:rsidRPr="009170EF">
              <w:rPr>
                <w:lang w:val="en-BE"/>
              </w:rPr>
              <w:t>apparaît</w:t>
            </w:r>
            <w:proofErr w:type="spellEnd"/>
            <w:r w:rsidRPr="009170EF">
              <w:rPr>
                <w:lang w:val="en-BE"/>
              </w:rPr>
              <w:t xml:space="preserve"> que la </w:t>
            </w:r>
            <w:proofErr w:type="spellStart"/>
            <w:r w:rsidRPr="009170EF">
              <w:rPr>
                <w:lang w:val="en-BE"/>
              </w:rPr>
              <w:t>profondeur</w:t>
            </w:r>
            <w:proofErr w:type="spellEnd"/>
            <w:r w:rsidRPr="009170EF">
              <w:rPr>
                <w:lang w:val="en-BE"/>
              </w:rPr>
              <w:t xml:space="preserve"> </w:t>
            </w:r>
            <w:proofErr w:type="spellStart"/>
            <w:r w:rsidRPr="009170EF">
              <w:rPr>
                <w:lang w:val="en-BE"/>
              </w:rPr>
              <w:t>nécessaire</w:t>
            </w:r>
            <w:proofErr w:type="spellEnd"/>
            <w:r w:rsidRPr="009170EF">
              <w:rPr>
                <w:lang w:val="en-BE"/>
              </w:rPr>
              <w:t xml:space="preserve"> pour </w:t>
            </w:r>
            <w:proofErr w:type="spellStart"/>
            <w:r w:rsidRPr="009170EF">
              <w:rPr>
                <w:lang w:val="en-BE"/>
              </w:rPr>
              <w:t>l’entraînement</w:t>
            </w:r>
            <w:proofErr w:type="spellEnd"/>
            <w:r w:rsidRPr="009170EF">
              <w:rPr>
                <w:lang w:val="en-BE"/>
              </w:rPr>
              <w:t xml:space="preserve"> </w:t>
            </w:r>
            <w:proofErr w:type="spellStart"/>
            <w:r w:rsidRPr="009170EF">
              <w:rPr>
                <w:lang w:val="en-BE"/>
              </w:rPr>
              <w:t>est</w:t>
            </w:r>
            <w:proofErr w:type="spellEnd"/>
            <w:r w:rsidRPr="009170EF">
              <w:rPr>
                <w:lang w:val="en-BE"/>
              </w:rPr>
              <w:t xml:space="preserve"> de 2 ans.</w:t>
            </w:r>
          </w:p>
          <w:p w14:paraId="3697F55C" w14:textId="77777777" w:rsidR="009170EF" w:rsidRPr="009170EF" w:rsidRDefault="009170EF" w:rsidP="009170EF">
            <w:pPr>
              <w:jc w:val="both"/>
              <w:rPr>
                <w:lang w:val="en-BE"/>
              </w:rPr>
            </w:pPr>
            <w:r w:rsidRPr="009170EF">
              <w:rPr>
                <w:lang w:val="en-BE"/>
              </w:rPr>
              <w:t xml:space="preserve"> </w:t>
            </w:r>
          </w:p>
          <w:p w14:paraId="7EAC97F8" w14:textId="77777777" w:rsidR="009170EF" w:rsidRPr="009170EF" w:rsidRDefault="009170EF" w:rsidP="009170EF">
            <w:pPr>
              <w:jc w:val="both"/>
              <w:rPr>
                <w:lang w:val="en-BE"/>
              </w:rPr>
            </w:pPr>
            <w:r w:rsidRPr="009170EF">
              <w:rPr>
                <w:lang w:val="en-BE"/>
              </w:rPr>
              <w:t xml:space="preserve">Le temps </w:t>
            </w:r>
            <w:proofErr w:type="spellStart"/>
            <w:r w:rsidRPr="009170EF">
              <w:rPr>
                <w:lang w:val="en-BE"/>
              </w:rPr>
              <w:t>d’entraînement</w:t>
            </w:r>
            <w:proofErr w:type="spellEnd"/>
            <w:r w:rsidRPr="009170EF">
              <w:rPr>
                <w:lang w:val="en-BE"/>
              </w:rPr>
              <w:t xml:space="preserve"> </w:t>
            </w:r>
            <w:proofErr w:type="spellStart"/>
            <w:r w:rsidRPr="009170EF">
              <w:rPr>
                <w:lang w:val="en-BE"/>
              </w:rPr>
              <w:t>est</w:t>
            </w:r>
            <w:proofErr w:type="spellEnd"/>
            <w:r w:rsidRPr="009170EF">
              <w:rPr>
                <w:lang w:val="en-BE"/>
              </w:rPr>
              <w:t xml:space="preserve"> très </w:t>
            </w:r>
            <w:proofErr w:type="spellStart"/>
            <w:proofErr w:type="gramStart"/>
            <w:r w:rsidRPr="009170EF">
              <w:rPr>
                <w:lang w:val="en-BE"/>
              </w:rPr>
              <w:t>rapide</w:t>
            </w:r>
            <w:proofErr w:type="spellEnd"/>
            <w:r w:rsidRPr="009170EF">
              <w:rPr>
                <w:lang w:val="en-BE"/>
              </w:rPr>
              <w:t xml:space="preserve"> :</w:t>
            </w:r>
            <w:proofErr w:type="gramEnd"/>
            <w:r w:rsidRPr="009170EF">
              <w:rPr>
                <w:lang w:val="en-BE"/>
              </w:rPr>
              <w:t xml:space="preserve"> </w:t>
            </w:r>
          </w:p>
          <w:p w14:paraId="3E4F0539" w14:textId="77777777" w:rsidR="009170EF" w:rsidRPr="009170EF" w:rsidRDefault="009170EF" w:rsidP="009170EF">
            <w:pPr>
              <w:numPr>
                <w:ilvl w:val="0"/>
                <w:numId w:val="6"/>
              </w:numPr>
              <w:jc w:val="both"/>
              <w:rPr>
                <w:lang w:val="en-BE"/>
              </w:rPr>
            </w:pPr>
            <w:proofErr w:type="spellStart"/>
            <w:r w:rsidRPr="009170EF">
              <w:rPr>
                <w:lang w:val="en-BE"/>
              </w:rPr>
              <w:t>Moins</w:t>
            </w:r>
            <w:proofErr w:type="spellEnd"/>
            <w:r w:rsidRPr="009170EF">
              <w:rPr>
                <w:lang w:val="en-BE"/>
              </w:rPr>
              <w:t xml:space="preserve"> </w:t>
            </w:r>
            <w:proofErr w:type="spellStart"/>
            <w:r w:rsidRPr="009170EF">
              <w:rPr>
                <w:lang w:val="en-BE"/>
              </w:rPr>
              <w:t>d’une</w:t>
            </w:r>
            <w:proofErr w:type="spellEnd"/>
            <w:r w:rsidRPr="009170EF">
              <w:rPr>
                <w:lang w:val="en-BE"/>
              </w:rPr>
              <w:t xml:space="preserve"> minute</w:t>
            </w:r>
          </w:p>
          <w:p w14:paraId="7888268F" w14:textId="77777777" w:rsidR="009170EF" w:rsidRPr="009170EF" w:rsidRDefault="009170EF" w:rsidP="009170EF">
            <w:pPr>
              <w:jc w:val="both"/>
              <w:rPr>
                <w:lang w:val="en-BE"/>
              </w:rPr>
            </w:pPr>
            <w:r w:rsidRPr="009170EF">
              <w:rPr>
                <w:lang w:val="en-BE"/>
              </w:rPr>
              <w:t xml:space="preserve"> </w:t>
            </w:r>
          </w:p>
          <w:p w14:paraId="1A3C2766" w14:textId="77777777" w:rsidR="009170EF" w:rsidRPr="009170EF" w:rsidRDefault="009170EF" w:rsidP="009170EF">
            <w:pPr>
              <w:jc w:val="both"/>
              <w:rPr>
                <w:lang w:val="en-BE"/>
              </w:rPr>
            </w:pPr>
            <w:r w:rsidRPr="009170EF">
              <w:rPr>
                <w:lang w:val="en-BE"/>
              </w:rPr>
              <w:t xml:space="preserve">Le temps de </w:t>
            </w:r>
            <w:proofErr w:type="spellStart"/>
            <w:r w:rsidRPr="009170EF">
              <w:rPr>
                <w:lang w:val="en-BE"/>
              </w:rPr>
              <w:t>prédiction</w:t>
            </w:r>
            <w:proofErr w:type="spellEnd"/>
            <w:r w:rsidRPr="009170EF">
              <w:rPr>
                <w:lang w:val="en-BE"/>
              </w:rPr>
              <w:t xml:space="preserve"> </w:t>
            </w:r>
            <w:proofErr w:type="spellStart"/>
            <w:r w:rsidRPr="009170EF">
              <w:rPr>
                <w:lang w:val="en-BE"/>
              </w:rPr>
              <w:t>est</w:t>
            </w:r>
            <w:proofErr w:type="spellEnd"/>
            <w:r w:rsidRPr="009170EF">
              <w:rPr>
                <w:lang w:val="en-BE"/>
              </w:rPr>
              <w:t xml:space="preserve"> </w:t>
            </w:r>
            <w:proofErr w:type="spellStart"/>
            <w:r w:rsidRPr="009170EF">
              <w:rPr>
                <w:lang w:val="en-BE"/>
              </w:rPr>
              <w:t>pratiquement</w:t>
            </w:r>
            <w:proofErr w:type="spellEnd"/>
            <w:r w:rsidRPr="009170EF">
              <w:rPr>
                <w:lang w:val="en-BE"/>
              </w:rPr>
              <w:t xml:space="preserve"> </w:t>
            </w:r>
            <w:proofErr w:type="spellStart"/>
            <w:r w:rsidRPr="009170EF">
              <w:rPr>
                <w:lang w:val="en-BE"/>
              </w:rPr>
              <w:t>instantané</w:t>
            </w:r>
            <w:proofErr w:type="spellEnd"/>
            <w:r w:rsidRPr="009170EF">
              <w:rPr>
                <w:lang w:val="en-BE"/>
              </w:rPr>
              <w:t xml:space="preserve">. </w:t>
            </w:r>
            <w:proofErr w:type="spellStart"/>
            <w:r w:rsidRPr="009170EF">
              <w:rPr>
                <w:lang w:val="en-BE"/>
              </w:rPr>
              <w:t>Cependant</w:t>
            </w:r>
            <w:proofErr w:type="spellEnd"/>
            <w:r w:rsidRPr="009170EF">
              <w:rPr>
                <w:lang w:val="en-BE"/>
              </w:rPr>
              <w:t xml:space="preserve"> les tests </w:t>
            </w:r>
            <w:proofErr w:type="spellStart"/>
            <w:r w:rsidRPr="009170EF">
              <w:rPr>
                <w:lang w:val="en-BE"/>
              </w:rPr>
              <w:t>ont</w:t>
            </w:r>
            <w:proofErr w:type="spellEnd"/>
            <w:r w:rsidRPr="009170EF">
              <w:rPr>
                <w:lang w:val="en-BE"/>
              </w:rPr>
              <w:t xml:space="preserve"> </w:t>
            </w:r>
            <w:proofErr w:type="spellStart"/>
            <w:r w:rsidRPr="009170EF">
              <w:rPr>
                <w:lang w:val="en-BE"/>
              </w:rPr>
              <w:t>été</w:t>
            </w:r>
            <w:proofErr w:type="spellEnd"/>
            <w:r w:rsidRPr="009170EF">
              <w:rPr>
                <w:lang w:val="en-BE"/>
              </w:rPr>
              <w:t xml:space="preserve"> </w:t>
            </w:r>
            <w:proofErr w:type="spellStart"/>
            <w:r w:rsidRPr="009170EF">
              <w:rPr>
                <w:lang w:val="en-BE"/>
              </w:rPr>
              <w:t>effectués</w:t>
            </w:r>
            <w:proofErr w:type="spellEnd"/>
            <w:r w:rsidRPr="009170EF">
              <w:rPr>
                <w:lang w:val="en-BE"/>
              </w:rPr>
              <w:t xml:space="preserve"> sur </w:t>
            </w:r>
            <w:proofErr w:type="spellStart"/>
            <w:r w:rsidRPr="009170EF">
              <w:rPr>
                <w:lang w:val="en-BE"/>
              </w:rPr>
              <w:t>une</w:t>
            </w:r>
            <w:proofErr w:type="spellEnd"/>
            <w:r w:rsidRPr="009170EF">
              <w:rPr>
                <w:lang w:val="en-BE"/>
              </w:rPr>
              <w:t xml:space="preserve"> station de travail </w:t>
            </w:r>
            <w:proofErr w:type="spellStart"/>
            <w:r w:rsidRPr="009170EF">
              <w:rPr>
                <w:lang w:val="en-BE"/>
              </w:rPr>
              <w:t>classique</w:t>
            </w:r>
            <w:proofErr w:type="spellEnd"/>
            <w:r w:rsidRPr="009170EF">
              <w:rPr>
                <w:lang w:val="en-BE"/>
              </w:rPr>
              <w:t xml:space="preserve">. Il </w:t>
            </w:r>
            <w:proofErr w:type="spellStart"/>
            <w:r w:rsidRPr="009170EF">
              <w:rPr>
                <w:lang w:val="en-BE"/>
              </w:rPr>
              <w:t>faudrait</w:t>
            </w:r>
            <w:proofErr w:type="spellEnd"/>
            <w:r w:rsidRPr="009170EF">
              <w:rPr>
                <w:lang w:val="en-BE"/>
              </w:rPr>
              <w:t xml:space="preserve"> faire des simulations avec un plus grand </w:t>
            </w:r>
            <w:proofErr w:type="spellStart"/>
            <w:r w:rsidRPr="009170EF">
              <w:rPr>
                <w:lang w:val="en-BE"/>
              </w:rPr>
              <w:t>nombre</w:t>
            </w:r>
            <w:proofErr w:type="spellEnd"/>
            <w:r w:rsidRPr="009170EF">
              <w:rPr>
                <w:lang w:val="en-BE"/>
              </w:rPr>
              <w:t xml:space="preserve"> de </w:t>
            </w:r>
            <w:proofErr w:type="spellStart"/>
            <w:r w:rsidRPr="009170EF">
              <w:rPr>
                <w:lang w:val="en-BE"/>
              </w:rPr>
              <w:t>sollicitations</w:t>
            </w:r>
            <w:proofErr w:type="spellEnd"/>
            <w:r w:rsidRPr="009170EF">
              <w:rPr>
                <w:lang w:val="en-BE"/>
              </w:rPr>
              <w:t>.</w:t>
            </w:r>
          </w:p>
          <w:p w14:paraId="10C039D1" w14:textId="77777777" w:rsidR="009170EF" w:rsidRPr="009170EF" w:rsidRDefault="009170EF" w:rsidP="009170EF">
            <w:pPr>
              <w:jc w:val="both"/>
              <w:rPr>
                <w:lang w:val="en-BE"/>
              </w:rPr>
            </w:pPr>
            <w:r w:rsidRPr="009170EF">
              <w:rPr>
                <w:lang w:val="en-BE"/>
              </w:rPr>
              <w:br/>
            </w:r>
          </w:p>
          <w:p w14:paraId="3976BE86" w14:textId="77777777" w:rsidR="009170EF" w:rsidRPr="009170EF" w:rsidRDefault="009170EF" w:rsidP="009170EF">
            <w:pPr>
              <w:jc w:val="both"/>
              <w:rPr>
                <w:b/>
                <w:bCs/>
                <w:lang w:val="en-BE"/>
              </w:rPr>
            </w:pPr>
            <w:r w:rsidRPr="009170EF">
              <w:rPr>
                <w:b/>
                <w:bCs/>
                <w:lang w:val="en-BE"/>
              </w:rPr>
              <w:t>La base de données</w:t>
            </w:r>
          </w:p>
          <w:tbl>
            <w:tblPr>
              <w:tblW w:w="0" w:type="auto"/>
              <w:tblCellSpacing w:w="0" w:type="dxa"/>
              <w:tblCellMar>
                <w:left w:w="0" w:type="dxa"/>
                <w:right w:w="0" w:type="dxa"/>
              </w:tblCellMar>
              <w:tblLook w:val="04A0" w:firstRow="1" w:lastRow="0" w:firstColumn="1" w:lastColumn="0" w:noHBand="0" w:noVBand="1"/>
            </w:tblPr>
            <w:tblGrid>
              <w:gridCol w:w="6"/>
              <w:gridCol w:w="8880"/>
            </w:tblGrid>
            <w:tr w:rsidR="009170EF" w:rsidRPr="009170EF" w14:paraId="62A4B2BB" w14:textId="77777777" w:rsidTr="009170EF">
              <w:trPr>
                <w:gridAfter w:val="1"/>
                <w:tblCellSpacing w:w="0" w:type="dxa"/>
              </w:trPr>
              <w:tc>
                <w:tcPr>
                  <w:tcW w:w="0" w:type="auto"/>
                  <w:vAlign w:val="center"/>
                  <w:hideMark/>
                </w:tcPr>
                <w:p w14:paraId="1B77EBFB" w14:textId="77777777" w:rsidR="009170EF" w:rsidRPr="009170EF" w:rsidRDefault="009170EF" w:rsidP="009170EF">
                  <w:pPr>
                    <w:jc w:val="both"/>
                    <w:rPr>
                      <w:b/>
                      <w:bCs/>
                      <w:lang w:val="en-BE"/>
                    </w:rPr>
                  </w:pPr>
                </w:p>
              </w:tc>
            </w:tr>
            <w:tr w:rsidR="009170EF" w:rsidRPr="009170EF" w14:paraId="28248A37" w14:textId="77777777" w:rsidTr="009170EF">
              <w:trPr>
                <w:tblCellSpacing w:w="0" w:type="dxa"/>
              </w:trPr>
              <w:tc>
                <w:tcPr>
                  <w:tcW w:w="0" w:type="auto"/>
                  <w:vAlign w:val="center"/>
                  <w:hideMark/>
                </w:tcPr>
                <w:p w14:paraId="636992C3" w14:textId="77777777" w:rsidR="009170EF" w:rsidRPr="009170EF" w:rsidRDefault="009170EF" w:rsidP="009170EF">
                  <w:pPr>
                    <w:jc w:val="both"/>
                    <w:rPr>
                      <w:lang w:val="en-BE"/>
                    </w:rPr>
                  </w:pPr>
                </w:p>
              </w:tc>
              <w:tc>
                <w:tcPr>
                  <w:tcW w:w="0" w:type="auto"/>
                  <w:vAlign w:val="center"/>
                  <w:hideMark/>
                </w:tcPr>
                <w:p w14:paraId="64303315" w14:textId="2BD7738D" w:rsidR="009170EF" w:rsidRPr="009170EF" w:rsidRDefault="009170EF" w:rsidP="009170EF">
                  <w:pPr>
                    <w:jc w:val="both"/>
                    <w:rPr>
                      <w:lang w:val="en-BE"/>
                    </w:rPr>
                  </w:pPr>
                  <w:r w:rsidRPr="009170EF">
                    <w:rPr>
                      <w:noProof/>
                      <w:lang w:val="en-BE"/>
                    </w:rPr>
                    <w:drawing>
                      <wp:inline distT="0" distB="0" distL="0" distR="0" wp14:anchorId="6B244230" wp14:editId="70EF6A8C">
                        <wp:extent cx="5638800" cy="2781300"/>
                        <wp:effectExtent l="0" t="0" r="0" b="0"/>
                        <wp:docPr id="14117874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2781300"/>
                                </a:xfrm>
                                <a:prstGeom prst="rect">
                                  <a:avLst/>
                                </a:prstGeom>
                                <a:noFill/>
                                <a:ln>
                                  <a:noFill/>
                                </a:ln>
                              </pic:spPr>
                            </pic:pic>
                          </a:graphicData>
                        </a:graphic>
                      </wp:inline>
                    </w:drawing>
                  </w:r>
                </w:p>
              </w:tc>
            </w:tr>
          </w:tbl>
          <w:p w14:paraId="1CD734CD" w14:textId="77777777" w:rsidR="009170EF" w:rsidRPr="009170EF" w:rsidRDefault="009170EF" w:rsidP="009170EF">
            <w:pPr>
              <w:jc w:val="both"/>
              <w:rPr>
                <w:lang w:val="en-BE"/>
              </w:rPr>
            </w:pPr>
            <w:r w:rsidRPr="009170EF">
              <w:rPr>
                <w:lang w:val="en-BE"/>
              </w:rPr>
              <w:t xml:space="preserve"> </w:t>
            </w:r>
          </w:p>
          <w:p w14:paraId="071167A1" w14:textId="77777777" w:rsidR="009170EF" w:rsidRPr="009170EF" w:rsidRDefault="009170EF" w:rsidP="009170EF">
            <w:pPr>
              <w:jc w:val="both"/>
              <w:rPr>
                <w:b/>
                <w:bCs/>
                <w:lang w:val="en-BE"/>
              </w:rPr>
            </w:pPr>
            <w:r w:rsidRPr="009170EF">
              <w:rPr>
                <w:b/>
                <w:bCs/>
                <w:lang w:val="en-BE"/>
              </w:rPr>
              <w:t xml:space="preserve">Les données </w:t>
            </w:r>
            <w:proofErr w:type="spellStart"/>
            <w:r w:rsidRPr="009170EF">
              <w:rPr>
                <w:b/>
                <w:bCs/>
                <w:lang w:val="en-BE"/>
              </w:rPr>
              <w:t>initiales</w:t>
            </w:r>
            <w:proofErr w:type="spellEnd"/>
          </w:p>
          <w:p w14:paraId="41C14615" w14:textId="77777777" w:rsidR="009170EF" w:rsidRPr="009170EF" w:rsidRDefault="009170EF" w:rsidP="009170EF">
            <w:pPr>
              <w:jc w:val="both"/>
              <w:rPr>
                <w:lang w:val="en-BE"/>
              </w:rPr>
            </w:pPr>
            <w:r w:rsidRPr="009170EF">
              <w:rPr>
                <w:lang w:val="en-BE"/>
              </w:rPr>
              <w:t xml:space="preserve">Les données </w:t>
            </w:r>
            <w:proofErr w:type="spellStart"/>
            <w:r w:rsidRPr="009170EF">
              <w:rPr>
                <w:lang w:val="en-BE"/>
              </w:rPr>
              <w:t>initiales</w:t>
            </w:r>
            <w:proofErr w:type="spellEnd"/>
            <w:r w:rsidRPr="009170EF">
              <w:rPr>
                <w:lang w:val="en-BE"/>
              </w:rPr>
              <w:t xml:space="preserve"> se </w:t>
            </w:r>
            <w:proofErr w:type="spellStart"/>
            <w:r w:rsidRPr="009170EF">
              <w:rPr>
                <w:lang w:val="en-BE"/>
              </w:rPr>
              <w:t>composent</w:t>
            </w:r>
            <w:proofErr w:type="spellEnd"/>
            <w:r w:rsidRPr="009170EF">
              <w:rPr>
                <w:lang w:val="en-BE"/>
              </w:rPr>
              <w:t xml:space="preserve"> de 2 jeux. Elles </w:t>
            </w:r>
            <w:proofErr w:type="spellStart"/>
            <w:r w:rsidRPr="009170EF">
              <w:rPr>
                <w:lang w:val="en-BE"/>
              </w:rPr>
              <w:t>sont</w:t>
            </w:r>
            <w:proofErr w:type="spellEnd"/>
            <w:r w:rsidRPr="009170EF">
              <w:rPr>
                <w:lang w:val="en-BE"/>
              </w:rPr>
              <w:t xml:space="preserve"> </w:t>
            </w:r>
            <w:proofErr w:type="spellStart"/>
            <w:r w:rsidRPr="009170EF">
              <w:rPr>
                <w:lang w:val="en-BE"/>
              </w:rPr>
              <w:t>disponibles</w:t>
            </w:r>
            <w:proofErr w:type="spellEnd"/>
            <w:r w:rsidRPr="009170EF">
              <w:rPr>
                <w:lang w:val="en-BE"/>
              </w:rPr>
              <w:t xml:space="preserve"> </w:t>
            </w:r>
            <w:proofErr w:type="spellStart"/>
            <w:r w:rsidRPr="009170EF">
              <w:rPr>
                <w:lang w:val="en-BE"/>
              </w:rPr>
              <w:t>en</w:t>
            </w:r>
            <w:proofErr w:type="spellEnd"/>
            <w:r w:rsidRPr="009170EF">
              <w:rPr>
                <w:lang w:val="en-BE"/>
              </w:rPr>
              <w:t xml:space="preserve"> libre </w:t>
            </w:r>
            <w:proofErr w:type="spellStart"/>
            <w:r w:rsidRPr="009170EF">
              <w:rPr>
                <w:lang w:val="en-BE"/>
              </w:rPr>
              <w:t>accès</w:t>
            </w:r>
            <w:proofErr w:type="spellEnd"/>
            <w:r w:rsidRPr="009170EF">
              <w:rPr>
                <w:lang w:val="en-BE"/>
              </w:rPr>
              <w:t xml:space="preserve"> </w:t>
            </w:r>
            <w:proofErr w:type="spellStart"/>
            <w:r w:rsidRPr="009170EF">
              <w:rPr>
                <w:lang w:val="en-BE"/>
              </w:rPr>
              <w:t>depuis</w:t>
            </w:r>
            <w:proofErr w:type="spellEnd"/>
            <w:r w:rsidRPr="009170EF">
              <w:rPr>
                <w:lang w:val="en-BE"/>
              </w:rPr>
              <w:t xml:space="preserve"> le site London Datastore. Elles </w:t>
            </w:r>
            <w:proofErr w:type="spellStart"/>
            <w:r w:rsidRPr="009170EF">
              <w:rPr>
                <w:lang w:val="en-BE"/>
              </w:rPr>
              <w:t>sont</w:t>
            </w:r>
            <w:proofErr w:type="spellEnd"/>
            <w:r w:rsidRPr="009170EF">
              <w:rPr>
                <w:lang w:val="en-BE"/>
              </w:rPr>
              <w:t xml:space="preserve"> mises à jour </w:t>
            </w:r>
            <w:proofErr w:type="spellStart"/>
            <w:r w:rsidRPr="009170EF">
              <w:rPr>
                <w:lang w:val="en-BE"/>
              </w:rPr>
              <w:t>tous</w:t>
            </w:r>
            <w:proofErr w:type="spellEnd"/>
            <w:r w:rsidRPr="009170EF">
              <w:rPr>
                <w:lang w:val="en-BE"/>
              </w:rPr>
              <w:t xml:space="preserve"> les </w:t>
            </w:r>
            <w:proofErr w:type="spellStart"/>
            <w:r w:rsidRPr="009170EF">
              <w:rPr>
                <w:lang w:val="en-BE"/>
              </w:rPr>
              <w:t>mois</w:t>
            </w:r>
            <w:proofErr w:type="spellEnd"/>
            <w:r w:rsidRPr="009170EF">
              <w:rPr>
                <w:lang w:val="en-BE"/>
              </w:rPr>
              <w:t>.</w:t>
            </w:r>
          </w:p>
          <w:p w14:paraId="2EAA6F1E" w14:textId="77777777" w:rsidR="009170EF" w:rsidRPr="009170EF" w:rsidRDefault="009170EF" w:rsidP="009170EF">
            <w:pPr>
              <w:jc w:val="both"/>
              <w:rPr>
                <w:lang w:val="en-BE"/>
              </w:rPr>
            </w:pPr>
            <w:r w:rsidRPr="009170EF">
              <w:rPr>
                <w:lang w:val="en-BE"/>
              </w:rPr>
              <w:t xml:space="preserve"> </w:t>
            </w:r>
          </w:p>
          <w:p w14:paraId="5B75A36B" w14:textId="77777777" w:rsidR="009170EF" w:rsidRPr="009170EF" w:rsidRDefault="009170EF" w:rsidP="009170EF">
            <w:pPr>
              <w:jc w:val="both"/>
              <w:rPr>
                <w:lang w:val="en-BE"/>
              </w:rPr>
            </w:pPr>
            <w:r w:rsidRPr="009170EF">
              <w:rPr>
                <w:lang w:val="en-BE"/>
              </w:rPr>
              <w:lastRenderedPageBreak/>
              <w:t xml:space="preserve">Pour </w:t>
            </w:r>
            <w:proofErr w:type="spellStart"/>
            <w:r w:rsidRPr="009170EF">
              <w:rPr>
                <w:lang w:val="en-BE"/>
              </w:rPr>
              <w:t>notre</w:t>
            </w:r>
            <w:proofErr w:type="spellEnd"/>
            <w:r w:rsidRPr="009170EF">
              <w:rPr>
                <w:lang w:val="en-BE"/>
              </w:rPr>
              <w:t xml:space="preserve"> </w:t>
            </w:r>
            <w:proofErr w:type="spellStart"/>
            <w:r w:rsidRPr="009170EF">
              <w:rPr>
                <w:lang w:val="en-BE"/>
              </w:rPr>
              <w:t>projet</w:t>
            </w:r>
            <w:proofErr w:type="spellEnd"/>
            <w:r w:rsidRPr="009170EF">
              <w:rPr>
                <w:lang w:val="en-BE"/>
              </w:rPr>
              <w:t xml:space="preserve"> nous </w:t>
            </w:r>
            <w:proofErr w:type="spellStart"/>
            <w:r w:rsidRPr="009170EF">
              <w:rPr>
                <w:lang w:val="en-BE"/>
              </w:rPr>
              <w:t>avons</w:t>
            </w:r>
            <w:proofErr w:type="spellEnd"/>
            <w:r w:rsidRPr="009170EF">
              <w:rPr>
                <w:lang w:val="en-BE"/>
              </w:rPr>
              <w:t xml:space="preserve"> fait le choix </w:t>
            </w:r>
            <w:proofErr w:type="spellStart"/>
            <w:r w:rsidRPr="009170EF">
              <w:rPr>
                <w:lang w:val="en-BE"/>
              </w:rPr>
              <w:t>d’effectuer</w:t>
            </w:r>
            <w:proofErr w:type="spellEnd"/>
            <w:r w:rsidRPr="009170EF">
              <w:rPr>
                <w:lang w:val="en-BE"/>
              </w:rPr>
              <w:t xml:space="preserve"> </w:t>
            </w:r>
            <w:proofErr w:type="spellStart"/>
            <w:r w:rsidRPr="009170EF">
              <w:rPr>
                <w:lang w:val="en-BE"/>
              </w:rPr>
              <w:t>notre</w:t>
            </w:r>
            <w:proofErr w:type="spellEnd"/>
            <w:r w:rsidRPr="009170EF">
              <w:rPr>
                <w:lang w:val="en-BE"/>
              </w:rPr>
              <w:t xml:space="preserve"> analyse avec </w:t>
            </w:r>
            <w:proofErr w:type="spellStart"/>
            <w:r w:rsidRPr="009170EF">
              <w:rPr>
                <w:lang w:val="en-BE"/>
              </w:rPr>
              <w:t>une</w:t>
            </w:r>
            <w:proofErr w:type="spellEnd"/>
            <w:r w:rsidRPr="009170EF">
              <w:rPr>
                <w:lang w:val="en-BE"/>
              </w:rPr>
              <w:t xml:space="preserve"> </w:t>
            </w:r>
            <w:proofErr w:type="spellStart"/>
            <w:r w:rsidRPr="009170EF">
              <w:rPr>
                <w:lang w:val="en-BE"/>
              </w:rPr>
              <w:t>période</w:t>
            </w:r>
            <w:proofErr w:type="spellEnd"/>
            <w:r w:rsidRPr="009170EF">
              <w:rPr>
                <w:lang w:val="en-BE"/>
              </w:rPr>
              <w:t xml:space="preserve"> </w:t>
            </w:r>
            <w:proofErr w:type="spellStart"/>
            <w:r w:rsidRPr="009170EF">
              <w:rPr>
                <w:lang w:val="en-BE"/>
              </w:rPr>
              <w:t>comprenant</w:t>
            </w:r>
            <w:proofErr w:type="spellEnd"/>
            <w:r w:rsidRPr="009170EF">
              <w:rPr>
                <w:lang w:val="en-BE"/>
              </w:rPr>
              <w:t xml:space="preserve"> des </w:t>
            </w:r>
            <w:proofErr w:type="spellStart"/>
            <w:r w:rsidRPr="009170EF">
              <w:rPr>
                <w:lang w:val="en-BE"/>
              </w:rPr>
              <w:t>années</w:t>
            </w:r>
            <w:proofErr w:type="spellEnd"/>
            <w:r w:rsidRPr="009170EF">
              <w:rPr>
                <w:lang w:val="en-BE"/>
              </w:rPr>
              <w:t xml:space="preserve"> </w:t>
            </w:r>
            <w:proofErr w:type="spellStart"/>
            <w:r w:rsidRPr="009170EF">
              <w:rPr>
                <w:lang w:val="en-BE"/>
              </w:rPr>
              <w:t>complètes</w:t>
            </w:r>
            <w:proofErr w:type="spellEnd"/>
            <w:r w:rsidRPr="009170EF">
              <w:rPr>
                <w:lang w:val="en-BE"/>
              </w:rPr>
              <w:t xml:space="preserve"> du 1er </w:t>
            </w:r>
            <w:proofErr w:type="spellStart"/>
            <w:r w:rsidRPr="009170EF">
              <w:rPr>
                <w:lang w:val="en-BE"/>
              </w:rPr>
              <w:t>janvier</w:t>
            </w:r>
            <w:proofErr w:type="spellEnd"/>
            <w:r w:rsidRPr="009170EF">
              <w:rPr>
                <w:lang w:val="en-BE"/>
              </w:rPr>
              <w:t xml:space="preserve"> 2009 au 31 </w:t>
            </w:r>
            <w:proofErr w:type="spellStart"/>
            <w:r w:rsidRPr="009170EF">
              <w:rPr>
                <w:lang w:val="en-BE"/>
              </w:rPr>
              <w:t>Décembre</w:t>
            </w:r>
            <w:proofErr w:type="spellEnd"/>
            <w:r w:rsidRPr="009170EF">
              <w:rPr>
                <w:lang w:val="en-BE"/>
              </w:rPr>
              <w:t xml:space="preserve"> 2023.</w:t>
            </w:r>
          </w:p>
          <w:p w14:paraId="4B0B31B0" w14:textId="77777777" w:rsidR="009170EF" w:rsidRPr="009170EF" w:rsidRDefault="009170EF" w:rsidP="009170EF">
            <w:pPr>
              <w:jc w:val="both"/>
              <w:rPr>
                <w:lang w:val="en-BE"/>
              </w:rPr>
            </w:pPr>
            <w:r w:rsidRPr="009170EF">
              <w:rPr>
                <w:lang w:val="en-BE"/>
              </w:rPr>
              <w:t xml:space="preserve"> </w:t>
            </w:r>
          </w:p>
          <w:p w14:paraId="077E0369" w14:textId="77777777" w:rsidR="009170EF" w:rsidRPr="009170EF" w:rsidRDefault="009170EF" w:rsidP="009170EF">
            <w:pPr>
              <w:jc w:val="both"/>
              <w:rPr>
                <w:lang w:val="en-BE"/>
              </w:rPr>
            </w:pPr>
            <w:r w:rsidRPr="009170EF">
              <w:rPr>
                <w:lang w:val="en-BE"/>
              </w:rPr>
              <w:t xml:space="preserve">Les 2 jeux de données </w:t>
            </w:r>
            <w:proofErr w:type="spellStart"/>
            <w:proofErr w:type="gramStart"/>
            <w:r w:rsidRPr="009170EF">
              <w:rPr>
                <w:lang w:val="en-BE"/>
              </w:rPr>
              <w:t>sont</w:t>
            </w:r>
            <w:proofErr w:type="spellEnd"/>
            <w:r w:rsidRPr="009170EF">
              <w:rPr>
                <w:lang w:val="en-BE"/>
              </w:rPr>
              <w:t xml:space="preserve"> :</w:t>
            </w:r>
            <w:proofErr w:type="gramEnd"/>
            <w:r w:rsidRPr="009170EF">
              <w:rPr>
                <w:lang w:val="en-BE"/>
              </w:rPr>
              <w:t xml:space="preserve"> </w:t>
            </w:r>
          </w:p>
          <w:p w14:paraId="085577CA" w14:textId="77777777" w:rsidR="009170EF" w:rsidRPr="009170EF" w:rsidRDefault="009170EF" w:rsidP="009170EF">
            <w:pPr>
              <w:jc w:val="both"/>
              <w:rPr>
                <w:lang w:val="en-BE"/>
              </w:rPr>
            </w:pPr>
            <w:r w:rsidRPr="009170EF">
              <w:rPr>
                <w:lang w:val="en-BE"/>
              </w:rPr>
              <w:t>LFB Incident data - Datastore - with notional cost and UPRN from January 2009</w:t>
            </w:r>
          </w:p>
          <w:p w14:paraId="51E12D0A" w14:textId="77777777" w:rsidR="009170EF" w:rsidRPr="009170EF" w:rsidRDefault="009170EF" w:rsidP="009170EF">
            <w:pPr>
              <w:jc w:val="both"/>
              <w:rPr>
                <w:lang w:val="en-BE"/>
              </w:rPr>
            </w:pPr>
            <w:r w:rsidRPr="009170EF">
              <w:rPr>
                <w:lang w:val="en-BE"/>
              </w:rPr>
              <w:t xml:space="preserve">Il </w:t>
            </w:r>
            <w:proofErr w:type="spellStart"/>
            <w:r w:rsidRPr="009170EF">
              <w:rPr>
                <w:lang w:val="en-BE"/>
              </w:rPr>
              <w:t>s’agit</w:t>
            </w:r>
            <w:proofErr w:type="spellEnd"/>
            <w:r w:rsidRPr="009170EF">
              <w:rPr>
                <w:lang w:val="en-BE"/>
              </w:rPr>
              <w:t xml:space="preserve"> de </w:t>
            </w:r>
            <w:proofErr w:type="spellStart"/>
            <w:r w:rsidRPr="009170EF">
              <w:rPr>
                <w:lang w:val="en-BE"/>
              </w:rPr>
              <w:t>l’ensemble</w:t>
            </w:r>
            <w:proofErr w:type="spellEnd"/>
            <w:r w:rsidRPr="009170EF">
              <w:rPr>
                <w:lang w:val="en-BE"/>
              </w:rPr>
              <w:t xml:space="preserve"> des données </w:t>
            </w:r>
            <w:proofErr w:type="gramStart"/>
            <w:r w:rsidRPr="009170EF">
              <w:rPr>
                <w:lang w:val="en-BE"/>
              </w:rPr>
              <w:t>relatives</w:t>
            </w:r>
            <w:proofErr w:type="gramEnd"/>
            <w:r w:rsidRPr="009170EF">
              <w:rPr>
                <w:lang w:val="en-BE"/>
              </w:rPr>
              <w:t xml:space="preserve"> aux signalisations des incidents </w:t>
            </w:r>
            <w:proofErr w:type="spellStart"/>
            <w:r w:rsidRPr="009170EF">
              <w:rPr>
                <w:lang w:val="en-BE"/>
              </w:rPr>
              <w:t>auprès</w:t>
            </w:r>
            <w:proofErr w:type="spellEnd"/>
            <w:r w:rsidRPr="009170EF">
              <w:rPr>
                <w:lang w:val="en-BE"/>
              </w:rPr>
              <w:t xml:space="preserve"> des brigades de </w:t>
            </w:r>
            <w:proofErr w:type="spellStart"/>
            <w:r w:rsidRPr="009170EF">
              <w:rPr>
                <w:lang w:val="en-BE"/>
              </w:rPr>
              <w:t>sapeurs</w:t>
            </w:r>
            <w:proofErr w:type="spellEnd"/>
            <w:r w:rsidRPr="009170EF">
              <w:rPr>
                <w:lang w:val="en-BE"/>
              </w:rPr>
              <w:t xml:space="preserve">-pompiers de </w:t>
            </w:r>
            <w:proofErr w:type="spellStart"/>
            <w:r w:rsidRPr="009170EF">
              <w:rPr>
                <w:lang w:val="en-BE"/>
              </w:rPr>
              <w:t>Londres</w:t>
            </w:r>
            <w:proofErr w:type="spellEnd"/>
            <w:r w:rsidRPr="009170EF">
              <w:rPr>
                <w:lang w:val="en-BE"/>
              </w:rPr>
              <w:t xml:space="preserve"> sur la </w:t>
            </w:r>
            <w:proofErr w:type="spellStart"/>
            <w:r w:rsidRPr="009170EF">
              <w:rPr>
                <w:lang w:val="en-BE"/>
              </w:rPr>
              <w:t>période</w:t>
            </w:r>
            <w:proofErr w:type="spellEnd"/>
            <w:r w:rsidRPr="009170EF">
              <w:rPr>
                <w:lang w:val="en-BE"/>
              </w:rPr>
              <w:t xml:space="preserve"> de </w:t>
            </w:r>
            <w:proofErr w:type="spellStart"/>
            <w:r w:rsidRPr="009170EF">
              <w:rPr>
                <w:lang w:val="en-BE"/>
              </w:rPr>
              <w:t>janvier</w:t>
            </w:r>
            <w:proofErr w:type="spellEnd"/>
            <w:r w:rsidRPr="009170EF">
              <w:rPr>
                <w:lang w:val="en-BE"/>
              </w:rPr>
              <w:t xml:space="preserve"> 2009 à </w:t>
            </w:r>
            <w:proofErr w:type="spellStart"/>
            <w:r w:rsidRPr="009170EF">
              <w:rPr>
                <w:lang w:val="en-BE"/>
              </w:rPr>
              <w:t>décembre</w:t>
            </w:r>
            <w:proofErr w:type="spellEnd"/>
            <w:r w:rsidRPr="009170EF">
              <w:rPr>
                <w:lang w:val="en-BE"/>
              </w:rPr>
              <w:t xml:space="preserve"> 2022 LFB</w:t>
            </w:r>
          </w:p>
          <w:p w14:paraId="4689BC5D" w14:textId="77777777" w:rsidR="009170EF" w:rsidRPr="009170EF" w:rsidRDefault="009170EF" w:rsidP="009170EF">
            <w:pPr>
              <w:jc w:val="both"/>
              <w:rPr>
                <w:lang w:val="en-BE"/>
              </w:rPr>
            </w:pPr>
            <w:r w:rsidRPr="009170EF">
              <w:rPr>
                <w:lang w:val="en-BE"/>
              </w:rPr>
              <w:t>Mobilisation data from January 2009</w:t>
            </w:r>
          </w:p>
          <w:p w14:paraId="2D0C0C8F" w14:textId="77777777" w:rsidR="009170EF" w:rsidRPr="009170EF" w:rsidRDefault="009170EF" w:rsidP="009170EF">
            <w:pPr>
              <w:jc w:val="both"/>
              <w:rPr>
                <w:lang w:val="en-BE"/>
              </w:rPr>
            </w:pPr>
            <w:r w:rsidRPr="009170EF">
              <w:rPr>
                <w:lang w:val="en-BE"/>
              </w:rPr>
              <w:t xml:space="preserve">Il </w:t>
            </w:r>
            <w:proofErr w:type="spellStart"/>
            <w:r w:rsidRPr="009170EF">
              <w:rPr>
                <w:lang w:val="en-BE"/>
              </w:rPr>
              <w:t>s’agit</w:t>
            </w:r>
            <w:proofErr w:type="spellEnd"/>
            <w:r w:rsidRPr="009170EF">
              <w:rPr>
                <w:lang w:val="en-BE"/>
              </w:rPr>
              <w:t xml:space="preserve"> de </w:t>
            </w:r>
            <w:proofErr w:type="spellStart"/>
            <w:r w:rsidRPr="009170EF">
              <w:rPr>
                <w:lang w:val="en-BE"/>
              </w:rPr>
              <w:t>l’ensemble</w:t>
            </w:r>
            <w:proofErr w:type="spellEnd"/>
            <w:r w:rsidRPr="009170EF">
              <w:rPr>
                <w:lang w:val="en-BE"/>
              </w:rPr>
              <w:t xml:space="preserve"> des données de mobilisation par </w:t>
            </w:r>
            <w:proofErr w:type="spellStart"/>
            <w:r w:rsidRPr="009170EF">
              <w:rPr>
                <w:lang w:val="en-BE"/>
              </w:rPr>
              <w:t>véhicule</w:t>
            </w:r>
            <w:proofErr w:type="spellEnd"/>
            <w:r w:rsidRPr="009170EF">
              <w:rPr>
                <w:lang w:val="en-BE"/>
              </w:rPr>
              <w:t xml:space="preserve"> sur la </w:t>
            </w:r>
            <w:proofErr w:type="spellStart"/>
            <w:r w:rsidRPr="009170EF">
              <w:rPr>
                <w:lang w:val="en-BE"/>
              </w:rPr>
              <w:t>période</w:t>
            </w:r>
            <w:proofErr w:type="spellEnd"/>
            <w:r w:rsidRPr="009170EF">
              <w:rPr>
                <w:lang w:val="en-BE"/>
              </w:rPr>
              <w:t xml:space="preserve"> de </w:t>
            </w:r>
            <w:proofErr w:type="spellStart"/>
            <w:r w:rsidRPr="009170EF">
              <w:rPr>
                <w:lang w:val="en-BE"/>
              </w:rPr>
              <w:t>janvier</w:t>
            </w:r>
            <w:proofErr w:type="spellEnd"/>
            <w:r w:rsidRPr="009170EF">
              <w:rPr>
                <w:lang w:val="en-BE"/>
              </w:rPr>
              <w:t xml:space="preserve"> 2009 à </w:t>
            </w:r>
            <w:proofErr w:type="spellStart"/>
            <w:r w:rsidRPr="009170EF">
              <w:rPr>
                <w:lang w:val="en-BE"/>
              </w:rPr>
              <w:t>décembre</w:t>
            </w:r>
            <w:proofErr w:type="spellEnd"/>
            <w:r w:rsidRPr="009170EF">
              <w:rPr>
                <w:lang w:val="en-BE"/>
              </w:rPr>
              <w:t xml:space="preserve"> 2022</w:t>
            </w:r>
          </w:p>
          <w:p w14:paraId="424A9C72" w14:textId="77777777" w:rsidR="009170EF" w:rsidRPr="009170EF" w:rsidRDefault="009170EF" w:rsidP="009170EF">
            <w:pPr>
              <w:jc w:val="both"/>
              <w:rPr>
                <w:lang w:val="en-BE"/>
              </w:rPr>
            </w:pPr>
            <w:r w:rsidRPr="009170EF">
              <w:rPr>
                <w:lang w:val="en-BE"/>
              </w:rPr>
              <w:t xml:space="preserve"> </w:t>
            </w:r>
          </w:p>
          <w:p w14:paraId="43609ABB" w14:textId="77777777" w:rsidR="009170EF" w:rsidRPr="009170EF" w:rsidRDefault="009170EF" w:rsidP="009170EF">
            <w:pPr>
              <w:jc w:val="both"/>
              <w:rPr>
                <w:lang w:val="en-BE"/>
              </w:rPr>
            </w:pPr>
            <w:proofErr w:type="spellStart"/>
            <w:r w:rsidRPr="009170EF">
              <w:rPr>
                <w:lang w:val="en-BE"/>
              </w:rPr>
              <w:t>Ces</w:t>
            </w:r>
            <w:proofErr w:type="spellEnd"/>
            <w:r w:rsidRPr="009170EF">
              <w:rPr>
                <w:lang w:val="en-BE"/>
              </w:rPr>
              <w:t xml:space="preserve"> 2 jeux de données </w:t>
            </w:r>
            <w:proofErr w:type="spellStart"/>
            <w:r w:rsidRPr="009170EF">
              <w:rPr>
                <w:lang w:val="en-BE"/>
              </w:rPr>
              <w:t>ont</w:t>
            </w:r>
            <w:proofErr w:type="spellEnd"/>
            <w:r w:rsidRPr="009170EF">
              <w:rPr>
                <w:lang w:val="en-BE"/>
              </w:rPr>
              <w:t xml:space="preserve"> fait </w:t>
            </w:r>
            <w:proofErr w:type="spellStart"/>
            <w:r w:rsidRPr="009170EF">
              <w:rPr>
                <w:lang w:val="en-BE"/>
              </w:rPr>
              <w:t>l’objet</w:t>
            </w:r>
            <w:proofErr w:type="spellEnd"/>
            <w:r w:rsidRPr="009170EF">
              <w:rPr>
                <w:lang w:val="en-BE"/>
              </w:rPr>
              <w:t xml:space="preserve"> </w:t>
            </w:r>
            <w:proofErr w:type="spellStart"/>
            <w:r w:rsidRPr="009170EF">
              <w:rPr>
                <w:lang w:val="en-BE"/>
              </w:rPr>
              <w:t>d’une</w:t>
            </w:r>
            <w:proofErr w:type="spellEnd"/>
            <w:r w:rsidRPr="009170EF">
              <w:rPr>
                <w:lang w:val="en-BE"/>
              </w:rPr>
              <w:t xml:space="preserve"> analyse </w:t>
            </w:r>
            <w:proofErr w:type="spellStart"/>
            <w:r w:rsidRPr="009170EF">
              <w:rPr>
                <w:lang w:val="en-BE"/>
              </w:rPr>
              <w:t>séparée</w:t>
            </w:r>
            <w:proofErr w:type="spellEnd"/>
            <w:r w:rsidRPr="009170EF">
              <w:rPr>
                <w:lang w:val="en-BE"/>
              </w:rPr>
              <w:t xml:space="preserve"> dans un premier temps, </w:t>
            </w:r>
            <w:proofErr w:type="spellStart"/>
            <w:r w:rsidRPr="009170EF">
              <w:rPr>
                <w:lang w:val="en-BE"/>
              </w:rPr>
              <w:t>puis</w:t>
            </w:r>
            <w:proofErr w:type="spellEnd"/>
            <w:r w:rsidRPr="009170EF">
              <w:rPr>
                <w:lang w:val="en-BE"/>
              </w:rPr>
              <w:t xml:space="preserve"> après un « merge », </w:t>
            </w:r>
            <w:proofErr w:type="spellStart"/>
            <w:r w:rsidRPr="009170EF">
              <w:rPr>
                <w:lang w:val="en-BE"/>
              </w:rPr>
              <w:t>d’autres</w:t>
            </w:r>
            <w:proofErr w:type="spellEnd"/>
            <w:r w:rsidRPr="009170EF">
              <w:rPr>
                <w:lang w:val="en-BE"/>
              </w:rPr>
              <w:t xml:space="preserve"> analyses </w:t>
            </w:r>
            <w:proofErr w:type="spellStart"/>
            <w:r w:rsidRPr="009170EF">
              <w:rPr>
                <w:lang w:val="en-BE"/>
              </w:rPr>
              <w:t>ont</w:t>
            </w:r>
            <w:proofErr w:type="spellEnd"/>
            <w:r w:rsidRPr="009170EF">
              <w:rPr>
                <w:lang w:val="en-BE"/>
              </w:rPr>
              <w:t xml:space="preserve"> </w:t>
            </w:r>
            <w:proofErr w:type="spellStart"/>
            <w:r w:rsidRPr="009170EF">
              <w:rPr>
                <w:lang w:val="en-BE"/>
              </w:rPr>
              <w:t>suivis</w:t>
            </w:r>
            <w:proofErr w:type="spellEnd"/>
            <w:r w:rsidRPr="009170EF">
              <w:rPr>
                <w:lang w:val="en-BE"/>
              </w:rPr>
              <w:t>.</w:t>
            </w:r>
          </w:p>
          <w:p w14:paraId="6C1CBF30" w14:textId="77777777" w:rsidR="009170EF" w:rsidRPr="009170EF" w:rsidRDefault="009170EF" w:rsidP="009170EF">
            <w:pPr>
              <w:jc w:val="both"/>
              <w:rPr>
                <w:lang w:val="en-BE"/>
              </w:rPr>
            </w:pPr>
            <w:r w:rsidRPr="009170EF">
              <w:rPr>
                <w:lang w:val="en-BE"/>
              </w:rPr>
              <w:t xml:space="preserve"> </w:t>
            </w:r>
          </w:p>
          <w:p w14:paraId="25DF8AAD" w14:textId="77777777" w:rsidR="009170EF" w:rsidRPr="009170EF" w:rsidRDefault="009170EF" w:rsidP="009170EF">
            <w:pPr>
              <w:jc w:val="both"/>
              <w:rPr>
                <w:b/>
                <w:bCs/>
                <w:lang w:val="en-BE"/>
              </w:rPr>
            </w:pPr>
            <w:r w:rsidRPr="009170EF">
              <w:rPr>
                <w:b/>
                <w:bCs/>
                <w:lang w:val="en-BE"/>
              </w:rPr>
              <w:t xml:space="preserve">Les données </w:t>
            </w:r>
            <w:proofErr w:type="spellStart"/>
            <w:r w:rsidRPr="009170EF">
              <w:rPr>
                <w:b/>
                <w:bCs/>
                <w:lang w:val="en-BE"/>
              </w:rPr>
              <w:t>additionnelles</w:t>
            </w:r>
            <w:proofErr w:type="spellEnd"/>
          </w:p>
          <w:p w14:paraId="0BD7DA9B" w14:textId="77777777" w:rsidR="009170EF" w:rsidRPr="009170EF" w:rsidRDefault="009170EF" w:rsidP="009170EF">
            <w:pPr>
              <w:jc w:val="both"/>
              <w:rPr>
                <w:lang w:val="en-BE"/>
              </w:rPr>
            </w:pPr>
            <w:r w:rsidRPr="009170EF">
              <w:rPr>
                <w:lang w:val="en-BE"/>
              </w:rPr>
              <w:t xml:space="preserve"> </w:t>
            </w:r>
          </w:p>
          <w:p w14:paraId="72EA11EB" w14:textId="77777777" w:rsidR="009170EF" w:rsidRPr="009170EF" w:rsidRDefault="009170EF" w:rsidP="009170EF">
            <w:pPr>
              <w:numPr>
                <w:ilvl w:val="0"/>
                <w:numId w:val="7"/>
              </w:numPr>
              <w:jc w:val="both"/>
              <w:rPr>
                <w:lang w:val="en-BE"/>
              </w:rPr>
            </w:pPr>
            <w:r w:rsidRPr="009170EF">
              <w:rPr>
                <w:lang w:val="en-BE"/>
              </w:rPr>
              <w:t>Les stations (</w:t>
            </w:r>
            <w:proofErr w:type="spellStart"/>
            <w:r w:rsidRPr="009170EF">
              <w:rPr>
                <w:lang w:val="en-BE"/>
              </w:rPr>
              <w:t>Casernes</w:t>
            </w:r>
            <w:proofErr w:type="spellEnd"/>
            <w:r w:rsidRPr="009170EF">
              <w:rPr>
                <w:lang w:val="en-BE"/>
              </w:rPr>
              <w:t>)</w:t>
            </w:r>
          </w:p>
          <w:p w14:paraId="18BE6B9F" w14:textId="77777777" w:rsidR="009170EF" w:rsidRPr="009170EF" w:rsidRDefault="009170EF" w:rsidP="009170EF">
            <w:pPr>
              <w:numPr>
                <w:ilvl w:val="1"/>
                <w:numId w:val="7"/>
              </w:numPr>
              <w:jc w:val="both"/>
              <w:rPr>
                <w:lang w:val="en-BE"/>
              </w:rPr>
            </w:pPr>
            <w:r w:rsidRPr="009170EF">
              <w:rPr>
                <w:lang w:val="en-BE"/>
              </w:rPr>
              <w:t xml:space="preserve">Il </w:t>
            </w:r>
            <w:proofErr w:type="spellStart"/>
            <w:r w:rsidRPr="009170EF">
              <w:rPr>
                <w:lang w:val="en-BE"/>
              </w:rPr>
              <w:t>s’agit</w:t>
            </w:r>
            <w:proofErr w:type="spellEnd"/>
            <w:r w:rsidRPr="009170EF">
              <w:rPr>
                <w:lang w:val="en-BE"/>
              </w:rPr>
              <w:t xml:space="preserve"> </w:t>
            </w:r>
            <w:proofErr w:type="spellStart"/>
            <w:r w:rsidRPr="009170EF">
              <w:rPr>
                <w:lang w:val="en-BE"/>
              </w:rPr>
              <w:t>d’une</w:t>
            </w:r>
            <w:proofErr w:type="spellEnd"/>
            <w:r w:rsidRPr="009170EF">
              <w:rPr>
                <w:lang w:val="en-BE"/>
              </w:rPr>
              <w:t xml:space="preserve"> table des </w:t>
            </w:r>
            <w:proofErr w:type="spellStart"/>
            <w:r w:rsidRPr="009170EF">
              <w:rPr>
                <w:lang w:val="en-BE"/>
              </w:rPr>
              <w:t>coordonnées</w:t>
            </w:r>
            <w:proofErr w:type="spellEnd"/>
            <w:r w:rsidRPr="009170EF">
              <w:rPr>
                <w:lang w:val="en-BE"/>
              </w:rPr>
              <w:t xml:space="preserve"> </w:t>
            </w:r>
            <w:proofErr w:type="spellStart"/>
            <w:r w:rsidRPr="009170EF">
              <w:rPr>
                <w:lang w:val="en-BE"/>
              </w:rPr>
              <w:t>géographiques</w:t>
            </w:r>
            <w:proofErr w:type="spellEnd"/>
            <w:r w:rsidRPr="009170EF">
              <w:rPr>
                <w:lang w:val="en-BE"/>
              </w:rPr>
              <w:t xml:space="preserve"> des stations de pompiers de </w:t>
            </w:r>
            <w:proofErr w:type="spellStart"/>
            <w:r w:rsidRPr="009170EF">
              <w:rPr>
                <w:lang w:val="en-BE"/>
              </w:rPr>
              <w:t>Londres</w:t>
            </w:r>
            <w:proofErr w:type="spellEnd"/>
          </w:p>
          <w:p w14:paraId="5C3360FE" w14:textId="77777777" w:rsidR="009170EF" w:rsidRPr="009170EF" w:rsidRDefault="009170EF" w:rsidP="009170EF">
            <w:pPr>
              <w:numPr>
                <w:ilvl w:val="1"/>
                <w:numId w:val="7"/>
              </w:numPr>
              <w:jc w:val="both"/>
              <w:rPr>
                <w:lang w:val="en-BE"/>
              </w:rPr>
            </w:pPr>
            <w:proofErr w:type="gramStart"/>
            <w:r w:rsidRPr="009170EF">
              <w:rPr>
                <w:lang w:val="en-BE"/>
              </w:rPr>
              <w:t>Sources :</w:t>
            </w:r>
            <w:proofErr w:type="gramEnd"/>
            <w:r w:rsidRPr="009170EF">
              <w:rPr>
                <w:lang w:val="en-BE"/>
              </w:rPr>
              <w:t xml:space="preserve"> Les </w:t>
            </w:r>
            <w:proofErr w:type="spellStart"/>
            <w:r w:rsidRPr="009170EF">
              <w:rPr>
                <w:lang w:val="en-BE"/>
              </w:rPr>
              <w:t>coordonnées</w:t>
            </w:r>
            <w:proofErr w:type="spellEnd"/>
            <w:r w:rsidRPr="009170EF">
              <w:rPr>
                <w:lang w:val="en-BE"/>
              </w:rPr>
              <w:t xml:space="preserve"> </w:t>
            </w:r>
            <w:proofErr w:type="spellStart"/>
            <w:r w:rsidRPr="009170EF">
              <w:rPr>
                <w:lang w:val="en-BE"/>
              </w:rPr>
              <w:t>géographiques</w:t>
            </w:r>
            <w:proofErr w:type="spellEnd"/>
            <w:r w:rsidRPr="009170EF">
              <w:rPr>
                <w:lang w:val="en-BE"/>
              </w:rPr>
              <w:t xml:space="preserve"> des stations </w:t>
            </w:r>
            <w:proofErr w:type="spellStart"/>
            <w:r w:rsidRPr="009170EF">
              <w:rPr>
                <w:lang w:val="en-BE"/>
              </w:rPr>
              <w:t>ont</w:t>
            </w:r>
            <w:proofErr w:type="spellEnd"/>
            <w:r w:rsidRPr="009170EF">
              <w:rPr>
                <w:lang w:val="en-BE"/>
              </w:rPr>
              <w:t xml:space="preserve"> </w:t>
            </w:r>
            <w:proofErr w:type="spellStart"/>
            <w:r w:rsidRPr="009170EF">
              <w:rPr>
                <w:lang w:val="en-BE"/>
              </w:rPr>
              <w:t>été</w:t>
            </w:r>
            <w:proofErr w:type="spellEnd"/>
            <w:r w:rsidRPr="009170EF">
              <w:rPr>
                <w:lang w:val="en-BE"/>
              </w:rPr>
              <w:t xml:space="preserve"> </w:t>
            </w:r>
            <w:proofErr w:type="spellStart"/>
            <w:r w:rsidRPr="009170EF">
              <w:rPr>
                <w:lang w:val="en-BE"/>
              </w:rPr>
              <w:t>récupérées</w:t>
            </w:r>
            <w:proofErr w:type="spellEnd"/>
            <w:r w:rsidRPr="009170EF">
              <w:rPr>
                <w:lang w:val="en-BE"/>
              </w:rPr>
              <w:t xml:space="preserve"> à </w:t>
            </w:r>
            <w:proofErr w:type="spellStart"/>
            <w:r w:rsidRPr="009170EF">
              <w:rPr>
                <w:lang w:val="en-BE"/>
              </w:rPr>
              <w:t>l’aide</w:t>
            </w:r>
            <w:proofErr w:type="spellEnd"/>
            <w:r w:rsidRPr="009170EF">
              <w:rPr>
                <w:lang w:val="en-BE"/>
              </w:rPr>
              <w:t xml:space="preserve"> de </w:t>
            </w:r>
            <w:proofErr w:type="spellStart"/>
            <w:r w:rsidRPr="009170EF">
              <w:rPr>
                <w:lang w:val="en-BE"/>
              </w:rPr>
              <w:t>ce</w:t>
            </w:r>
            <w:proofErr w:type="spellEnd"/>
            <w:r w:rsidRPr="009170EF">
              <w:rPr>
                <w:lang w:val="en-BE"/>
              </w:rPr>
              <w:t xml:space="preserve"> </w:t>
            </w:r>
            <w:proofErr w:type="spellStart"/>
            <w:r w:rsidRPr="009170EF">
              <w:rPr>
                <w:lang w:val="en-BE"/>
              </w:rPr>
              <w:t>fichier</w:t>
            </w:r>
            <w:proofErr w:type="spellEnd"/>
            <w:r w:rsidRPr="009170EF">
              <w:rPr>
                <w:lang w:val="en-BE"/>
              </w:rPr>
              <w:t xml:space="preserve"> : https://london-fire.labs.theodi.org/data/stations.csv</w:t>
            </w:r>
          </w:p>
          <w:p w14:paraId="3A1CCCE3" w14:textId="77777777" w:rsidR="009170EF" w:rsidRPr="009170EF" w:rsidRDefault="009170EF" w:rsidP="009170EF">
            <w:pPr>
              <w:jc w:val="both"/>
              <w:rPr>
                <w:lang w:val="en-BE"/>
              </w:rPr>
            </w:pPr>
            <w:r w:rsidRPr="009170EF">
              <w:rPr>
                <w:lang w:val="en-BE"/>
              </w:rPr>
              <w:t xml:space="preserve"> </w:t>
            </w:r>
          </w:p>
          <w:p w14:paraId="7DECE76B" w14:textId="77777777" w:rsidR="009170EF" w:rsidRPr="009170EF" w:rsidRDefault="009170EF" w:rsidP="009170EF">
            <w:pPr>
              <w:jc w:val="both"/>
              <w:rPr>
                <w:lang w:val="en-BE"/>
              </w:rPr>
            </w:pPr>
            <w:r w:rsidRPr="009170EF">
              <w:rPr>
                <w:lang w:val="en-BE"/>
              </w:rPr>
              <w:t xml:space="preserve"> </w:t>
            </w:r>
          </w:p>
          <w:p w14:paraId="0476F49A" w14:textId="77777777" w:rsidR="009170EF" w:rsidRPr="009170EF" w:rsidRDefault="009170EF" w:rsidP="009170EF">
            <w:pPr>
              <w:jc w:val="both"/>
              <w:rPr>
                <w:lang w:val="en-BE"/>
              </w:rPr>
            </w:pPr>
            <w:r w:rsidRPr="009170EF">
              <w:rPr>
                <w:lang w:val="en-BE"/>
              </w:rPr>
              <w:t xml:space="preserve"> </w:t>
            </w:r>
          </w:p>
          <w:p w14:paraId="62926DD1" w14:textId="77777777" w:rsidR="009170EF" w:rsidRPr="009170EF" w:rsidRDefault="009170EF" w:rsidP="009170EF">
            <w:pPr>
              <w:jc w:val="both"/>
              <w:rPr>
                <w:b/>
                <w:bCs/>
                <w:lang w:val="en-BE"/>
              </w:rPr>
            </w:pPr>
            <w:r w:rsidRPr="009170EF">
              <w:rPr>
                <w:b/>
                <w:bCs/>
                <w:lang w:val="en-BE"/>
              </w:rPr>
              <w:t>La fusion des jeux de données</w:t>
            </w:r>
          </w:p>
          <w:p w14:paraId="268BDBC5" w14:textId="77777777" w:rsidR="009170EF" w:rsidRPr="009170EF" w:rsidRDefault="009170EF" w:rsidP="009170EF">
            <w:pPr>
              <w:jc w:val="both"/>
              <w:rPr>
                <w:lang w:val="en-BE"/>
              </w:rPr>
            </w:pPr>
            <w:r w:rsidRPr="009170EF">
              <w:rPr>
                <w:lang w:val="en-BE"/>
              </w:rPr>
              <w:t xml:space="preserve"> </w:t>
            </w:r>
          </w:p>
          <w:p w14:paraId="5E7ADD2C" w14:textId="77777777" w:rsidR="009170EF" w:rsidRPr="009170EF" w:rsidRDefault="009170EF" w:rsidP="009170EF">
            <w:pPr>
              <w:jc w:val="both"/>
              <w:rPr>
                <w:lang w:val="en-BE"/>
              </w:rPr>
            </w:pPr>
            <w:r w:rsidRPr="009170EF">
              <w:rPr>
                <w:lang w:val="en-BE"/>
              </w:rPr>
              <w:t xml:space="preserve">La jointure </w:t>
            </w:r>
            <w:proofErr w:type="spellStart"/>
            <w:r w:rsidRPr="009170EF">
              <w:rPr>
                <w:lang w:val="en-BE"/>
              </w:rPr>
              <w:t>est</w:t>
            </w:r>
            <w:proofErr w:type="spellEnd"/>
            <w:r w:rsidRPr="009170EF">
              <w:rPr>
                <w:lang w:val="en-BE"/>
              </w:rPr>
              <w:t xml:space="preserve"> de type 1 à n.  </w:t>
            </w:r>
            <w:proofErr w:type="spellStart"/>
            <w:r w:rsidRPr="009170EF">
              <w:rPr>
                <w:lang w:val="en-BE"/>
              </w:rPr>
              <w:t>C’est</w:t>
            </w:r>
            <w:proofErr w:type="spellEnd"/>
            <w:r w:rsidRPr="009170EF">
              <w:rPr>
                <w:lang w:val="en-BE"/>
              </w:rPr>
              <w:t xml:space="preserve">-à-dire que pour un incident, nous </w:t>
            </w:r>
            <w:proofErr w:type="spellStart"/>
            <w:r w:rsidRPr="009170EF">
              <w:rPr>
                <w:lang w:val="en-BE"/>
              </w:rPr>
              <w:t>pouvons</w:t>
            </w:r>
            <w:proofErr w:type="spellEnd"/>
            <w:r w:rsidRPr="009170EF">
              <w:rPr>
                <w:lang w:val="en-BE"/>
              </w:rPr>
              <w:t xml:space="preserve"> </w:t>
            </w:r>
            <w:proofErr w:type="spellStart"/>
            <w:r w:rsidRPr="009170EF">
              <w:rPr>
                <w:lang w:val="en-BE"/>
              </w:rPr>
              <w:t>avoir</w:t>
            </w:r>
            <w:proofErr w:type="spellEnd"/>
            <w:r w:rsidRPr="009170EF">
              <w:rPr>
                <w:lang w:val="en-BE"/>
              </w:rPr>
              <w:t xml:space="preserve"> 1 à </w:t>
            </w:r>
            <w:proofErr w:type="spellStart"/>
            <w:r w:rsidRPr="009170EF">
              <w:rPr>
                <w:lang w:val="en-BE"/>
              </w:rPr>
              <w:t>plusieurs</w:t>
            </w:r>
            <w:proofErr w:type="spellEnd"/>
            <w:r w:rsidRPr="009170EF">
              <w:rPr>
                <w:lang w:val="en-BE"/>
              </w:rPr>
              <w:t xml:space="preserve"> mobilisations de </w:t>
            </w:r>
            <w:proofErr w:type="spellStart"/>
            <w:r w:rsidRPr="009170EF">
              <w:rPr>
                <w:lang w:val="en-BE"/>
              </w:rPr>
              <w:t>moyen</w:t>
            </w:r>
            <w:proofErr w:type="spellEnd"/>
            <w:r w:rsidRPr="009170EF">
              <w:rPr>
                <w:lang w:val="en-BE"/>
              </w:rPr>
              <w:t>.</w:t>
            </w:r>
          </w:p>
          <w:p w14:paraId="2A83BB33" w14:textId="77777777" w:rsidR="009170EF" w:rsidRPr="009170EF" w:rsidRDefault="009170EF" w:rsidP="009170EF">
            <w:pPr>
              <w:jc w:val="both"/>
              <w:rPr>
                <w:lang w:val="en-BE"/>
              </w:rPr>
            </w:pPr>
            <w:r w:rsidRPr="009170EF">
              <w:rPr>
                <w:lang w:val="en-BE"/>
              </w:rPr>
              <w:t xml:space="preserve"> </w:t>
            </w:r>
          </w:p>
          <w:p w14:paraId="1AB161AE" w14:textId="667A1999" w:rsidR="009170EF" w:rsidRPr="009170EF" w:rsidRDefault="009170EF" w:rsidP="009170EF">
            <w:pPr>
              <w:jc w:val="both"/>
              <w:rPr>
                <w:lang w:val="en-BE"/>
              </w:rPr>
            </w:pPr>
            <w:r w:rsidRPr="009170EF">
              <w:rPr>
                <w:noProof/>
                <w:lang w:val="en-BE"/>
              </w:rPr>
              <w:lastRenderedPageBreak/>
              <w:drawing>
                <wp:inline distT="0" distB="0" distL="0" distR="0" wp14:anchorId="690C2365" wp14:editId="4B1D7559">
                  <wp:extent cx="4216400" cy="984250"/>
                  <wp:effectExtent l="0" t="0" r="0" b="6350"/>
                  <wp:docPr id="1169734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6400" cy="984250"/>
                          </a:xfrm>
                          <a:prstGeom prst="rect">
                            <a:avLst/>
                          </a:prstGeom>
                          <a:noFill/>
                          <a:ln>
                            <a:noFill/>
                          </a:ln>
                        </pic:spPr>
                      </pic:pic>
                    </a:graphicData>
                  </a:graphic>
                </wp:inline>
              </w:drawing>
            </w:r>
            <w:r w:rsidRPr="009170EF">
              <w:rPr>
                <w:lang w:val="en-BE"/>
              </w:rPr>
              <w:t xml:space="preserve"> </w:t>
            </w:r>
            <w:r w:rsidR="00770336" w:rsidRPr="009170EF">
              <w:rPr>
                <w:noProof/>
                <w:lang w:val="en-BE"/>
              </w:rPr>
              <w:drawing>
                <wp:inline distT="0" distB="0" distL="0" distR="0" wp14:anchorId="7534DF7D" wp14:editId="086EC79C">
                  <wp:extent cx="1543050" cy="1390650"/>
                  <wp:effectExtent l="0" t="0" r="0" b="0"/>
                  <wp:docPr id="5457636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1390650"/>
                          </a:xfrm>
                          <a:prstGeom prst="rect">
                            <a:avLst/>
                          </a:prstGeom>
                          <a:noFill/>
                          <a:ln>
                            <a:noFill/>
                          </a:ln>
                        </pic:spPr>
                      </pic:pic>
                    </a:graphicData>
                  </a:graphic>
                </wp:inline>
              </w:drawing>
            </w:r>
          </w:p>
          <w:p w14:paraId="21FD14FF" w14:textId="77777777" w:rsidR="009170EF" w:rsidRPr="009170EF" w:rsidRDefault="009170EF" w:rsidP="009170EF">
            <w:pPr>
              <w:jc w:val="both"/>
              <w:rPr>
                <w:lang w:val="en-BE"/>
              </w:rPr>
            </w:pPr>
            <w:r w:rsidRPr="009170EF">
              <w:rPr>
                <w:lang w:val="en-BE"/>
              </w:rPr>
              <w:t xml:space="preserve"> </w:t>
            </w:r>
          </w:p>
          <w:p w14:paraId="051B4ABD" w14:textId="77777777" w:rsidR="009170EF" w:rsidRPr="009170EF" w:rsidRDefault="009170EF" w:rsidP="009170EF">
            <w:pPr>
              <w:jc w:val="both"/>
              <w:rPr>
                <w:lang w:val="en-BE"/>
              </w:rPr>
            </w:pPr>
            <w:r w:rsidRPr="009170EF">
              <w:rPr>
                <w:lang w:val="en-BE"/>
              </w:rPr>
              <w:t xml:space="preserve"> </w:t>
            </w:r>
          </w:p>
          <w:p w14:paraId="030EEECF" w14:textId="77777777" w:rsidR="009170EF" w:rsidRPr="009170EF" w:rsidRDefault="009170EF" w:rsidP="009170EF">
            <w:pPr>
              <w:jc w:val="both"/>
              <w:rPr>
                <w:lang w:val="en-BE"/>
              </w:rPr>
            </w:pPr>
            <w:r w:rsidRPr="009170EF">
              <w:rPr>
                <w:lang w:val="en-BE"/>
              </w:rPr>
              <w:t xml:space="preserve"> </w:t>
            </w:r>
          </w:p>
          <w:p w14:paraId="6EEC2CE0" w14:textId="77777777" w:rsidR="009170EF" w:rsidRPr="009170EF" w:rsidRDefault="009170EF" w:rsidP="009170EF">
            <w:pPr>
              <w:jc w:val="both"/>
              <w:rPr>
                <w:lang w:val="en-BE"/>
              </w:rPr>
            </w:pPr>
            <w:r w:rsidRPr="009170EF">
              <w:rPr>
                <w:lang w:val="en-BE"/>
              </w:rPr>
              <w:t xml:space="preserve"> </w:t>
            </w:r>
          </w:p>
          <w:p w14:paraId="7582779F" w14:textId="77777777" w:rsidR="009170EF" w:rsidRPr="009170EF" w:rsidRDefault="009170EF" w:rsidP="009170EF">
            <w:pPr>
              <w:jc w:val="both"/>
              <w:rPr>
                <w:lang w:val="en-BE"/>
              </w:rPr>
            </w:pPr>
            <w:r w:rsidRPr="009170EF">
              <w:rPr>
                <w:lang w:val="en-BE"/>
              </w:rPr>
              <w:t xml:space="preserve"> </w:t>
            </w:r>
          </w:p>
          <w:p w14:paraId="29341569" w14:textId="77777777" w:rsidR="009170EF" w:rsidRPr="009170EF" w:rsidRDefault="009170EF" w:rsidP="009170EF">
            <w:pPr>
              <w:jc w:val="both"/>
              <w:rPr>
                <w:lang w:val="en-BE"/>
              </w:rPr>
            </w:pPr>
            <w:r w:rsidRPr="009170EF">
              <w:rPr>
                <w:lang w:val="en-BE"/>
              </w:rPr>
              <w:t xml:space="preserve"> </w:t>
            </w:r>
          </w:p>
          <w:p w14:paraId="4E26205B" w14:textId="09ADAAB2" w:rsidR="009170EF" w:rsidRPr="009170EF" w:rsidRDefault="009170EF" w:rsidP="009170EF">
            <w:pPr>
              <w:jc w:val="both"/>
              <w:rPr>
                <w:lang w:val="en-BE"/>
              </w:rPr>
            </w:pPr>
            <w:r w:rsidRPr="009170EF">
              <w:rPr>
                <w:lang w:val="en-BE"/>
              </w:rPr>
              <w:t xml:space="preserve"> </w:t>
            </w:r>
          </w:p>
          <w:p w14:paraId="4CF10215" w14:textId="16E7222E" w:rsidR="005B6BBD" w:rsidRPr="006A0A6F" w:rsidRDefault="005B6BBD" w:rsidP="001760A1">
            <w:pPr>
              <w:jc w:val="both"/>
              <w:rPr>
                <w:lang w:val="fr-BE"/>
              </w:rPr>
            </w:pPr>
          </w:p>
        </w:tc>
        <w:tc>
          <w:tcPr>
            <w:tcW w:w="1194" w:type="dxa"/>
          </w:tcPr>
          <w:p w14:paraId="54E9B486" w14:textId="77777777" w:rsidR="005B6BBD" w:rsidRPr="006A0A6F" w:rsidRDefault="005B6BBD" w:rsidP="00373302">
            <w:pPr>
              <w:jc w:val="both"/>
              <w:rPr>
                <w:lang w:val="fr-BE"/>
              </w:rPr>
            </w:pPr>
          </w:p>
        </w:tc>
      </w:tr>
    </w:tbl>
    <w:p w14:paraId="3BDEED90" w14:textId="2229A638" w:rsidR="007766B6" w:rsidRPr="006A0A6F" w:rsidRDefault="007766B6" w:rsidP="00373302">
      <w:pPr>
        <w:jc w:val="both"/>
        <w:rPr>
          <w:lang w:val="fr-BE"/>
        </w:rPr>
        <w:sectPr w:rsidR="007766B6" w:rsidRPr="006A0A6F" w:rsidSect="007766B6">
          <w:pgSz w:w="12240" w:h="15840" w:code="1"/>
          <w:pgMar w:top="994" w:right="1080" w:bottom="720" w:left="1080" w:header="706" w:footer="706" w:gutter="0"/>
          <w:cols w:space="851"/>
          <w:docGrid w:linePitch="360"/>
        </w:sectPr>
      </w:pPr>
    </w:p>
    <w:p w14:paraId="5D606A1F" w14:textId="03CFD4E8" w:rsidR="007766B6" w:rsidRPr="000600BA" w:rsidRDefault="007766B6" w:rsidP="000600BA">
      <w:pPr>
        <w:jc w:val="both"/>
        <w:rPr>
          <w:lang w:val="fr-BE"/>
        </w:rPr>
        <w:sectPr w:rsidR="007766B6" w:rsidRPr="000600BA" w:rsidSect="007766B6">
          <w:pgSz w:w="12240" w:h="15840" w:code="1"/>
          <w:pgMar w:top="994" w:right="1080" w:bottom="720" w:left="1080" w:header="706" w:footer="706" w:gutter="0"/>
          <w:cols w:space="851"/>
          <w:docGrid w:linePitch="360"/>
        </w:sectPr>
      </w:pPr>
    </w:p>
    <w:p w14:paraId="56D41ACD" w14:textId="77777777" w:rsidR="00617F7D" w:rsidRDefault="00617F7D" w:rsidP="00373302">
      <w:pPr>
        <w:spacing w:after="0"/>
        <w:jc w:val="both"/>
      </w:pPr>
      <w:r>
        <w:rPr>
          <w:noProof/>
        </w:rPr>
        <w:lastRenderedPageBreak/>
        <mc:AlternateContent>
          <mc:Choice Requires="wpg">
            <w:drawing>
              <wp:anchor distT="0" distB="0" distL="114300" distR="114300" simplePos="0" relativeHeight="251695104" behindDoc="1" locked="1" layoutInCell="1" allowOverlap="1" wp14:anchorId="173F3B7A" wp14:editId="6FD98505">
                <wp:simplePos x="0" y="0"/>
                <wp:positionH relativeFrom="column">
                  <wp:posOffset>4303395</wp:posOffset>
                </wp:positionH>
                <wp:positionV relativeFrom="line">
                  <wp:posOffset>-628650</wp:posOffset>
                </wp:positionV>
                <wp:extent cx="2784475" cy="100584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058400"/>
                          <a:chOff x="352382" y="-161941"/>
                          <a:chExt cx="2782018" cy="10127484"/>
                        </a:xfrm>
                        <a:solidFill>
                          <a:schemeClr val="accent2"/>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21648F" id="Group 31" o:spid="_x0000_s1026" alt="&quot;&quot;" style="position:absolute;margin-left:338.85pt;margin-top:-49.5pt;width:219.25pt;height:11in;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17a6b1 [3205]"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17a6b1 [3205]" stroked="f" strokeweight="1p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6375"/>
        <w:gridCol w:w="3705"/>
      </w:tblGrid>
      <w:tr w:rsidR="00922B8C" w:rsidRPr="006A0A6F" w14:paraId="71CBF794" w14:textId="77777777" w:rsidTr="0028265E">
        <w:trPr>
          <w:trHeight w:val="3870"/>
        </w:trPr>
        <w:tc>
          <w:tcPr>
            <w:tcW w:w="6379" w:type="dxa"/>
            <w:vMerge w:val="restart"/>
          </w:tcPr>
          <w:p w14:paraId="221507C3" w14:textId="5C13C566" w:rsidR="00922B8C" w:rsidRPr="003F234D" w:rsidRDefault="00897A9B" w:rsidP="00373302">
            <w:pPr>
              <w:pStyle w:val="Heading1"/>
              <w:jc w:val="both"/>
            </w:pPr>
            <w:r>
              <w:t xml:space="preserve">La </w:t>
            </w:r>
            <w:proofErr w:type="spellStart"/>
            <w:r>
              <w:t>matrice</w:t>
            </w:r>
            <w:proofErr w:type="spellEnd"/>
            <w:r>
              <w:t xml:space="preserve"> RACI</w:t>
            </w:r>
          </w:p>
          <w:p w14:paraId="29674570" w14:textId="2C016333" w:rsidR="00922B8C" w:rsidRPr="006A0A6F" w:rsidRDefault="00922B8C" w:rsidP="00373302">
            <w:pPr>
              <w:pStyle w:val="ListBullet"/>
              <w:jc w:val="both"/>
              <w:rPr>
                <w:lang w:val="fr-BE"/>
              </w:rPr>
            </w:pPr>
          </w:p>
          <w:p w14:paraId="3B017F95" w14:textId="25B12D5B" w:rsidR="00922B8C" w:rsidRPr="003F234D" w:rsidRDefault="002D5DAC" w:rsidP="00373302">
            <w:pPr>
              <w:pStyle w:val="Heading1"/>
              <w:jc w:val="both"/>
            </w:pPr>
            <w:proofErr w:type="spellStart"/>
            <w:r>
              <w:t>L’ordon</w:t>
            </w:r>
            <w:r w:rsidR="000600BA">
              <w:t>an</w:t>
            </w:r>
            <w:r>
              <w:t>cement</w:t>
            </w:r>
            <w:proofErr w:type="spellEnd"/>
            <w:r>
              <w:t xml:space="preserve"> des taches</w:t>
            </w:r>
          </w:p>
          <w:p w14:paraId="43885517" w14:textId="7E6CED66" w:rsidR="00922B8C" w:rsidRPr="006A0A6F" w:rsidRDefault="00922B8C" w:rsidP="00373302">
            <w:pPr>
              <w:jc w:val="both"/>
              <w:rPr>
                <w:noProof/>
                <w:lang w:val="fr-BE"/>
              </w:rPr>
            </w:pPr>
          </w:p>
        </w:tc>
        <w:tc>
          <w:tcPr>
            <w:tcW w:w="3707" w:type="dxa"/>
          </w:tcPr>
          <w:p w14:paraId="603524A7" w14:textId="77777777" w:rsidR="00922B8C" w:rsidRPr="006A0A6F" w:rsidRDefault="00922B8C" w:rsidP="00373302">
            <w:pPr>
              <w:jc w:val="both"/>
              <w:rPr>
                <w:lang w:val="fr-BE"/>
              </w:rPr>
            </w:pPr>
          </w:p>
        </w:tc>
      </w:tr>
      <w:tr w:rsidR="00922B8C" w:rsidRPr="003F234D" w14:paraId="0C904A54" w14:textId="77777777" w:rsidTr="00DC49B0">
        <w:trPr>
          <w:trHeight w:val="4241"/>
        </w:trPr>
        <w:tc>
          <w:tcPr>
            <w:tcW w:w="6379" w:type="dxa"/>
            <w:vMerge/>
          </w:tcPr>
          <w:p w14:paraId="38E5CB99" w14:textId="77777777" w:rsidR="00922B8C" w:rsidRPr="006A0A6F" w:rsidRDefault="00922B8C" w:rsidP="00373302">
            <w:pPr>
              <w:jc w:val="both"/>
              <w:rPr>
                <w:lang w:val="fr-BE"/>
              </w:rPr>
            </w:pPr>
          </w:p>
        </w:tc>
        <w:tc>
          <w:tcPr>
            <w:tcW w:w="3707" w:type="dxa"/>
            <w:tcMar>
              <w:left w:w="737" w:type="dxa"/>
            </w:tcMar>
          </w:tcPr>
          <w:p w14:paraId="62C07689" w14:textId="77777777" w:rsidR="00922B8C" w:rsidRPr="00053705" w:rsidRDefault="004B67BD" w:rsidP="00373302">
            <w:pPr>
              <w:pStyle w:val="Quote3"/>
              <w:jc w:val="both"/>
              <w:rPr>
                <w:strike/>
              </w:rPr>
            </w:pPr>
            <w:sdt>
              <w:sdtPr>
                <w:id w:val="-1093848446"/>
                <w:placeholder>
                  <w:docPart w:val="37BBCCBCAA29430A8C86FC5F46EF9095"/>
                </w:placeholder>
                <w:temporary/>
                <w:showingPlcHdr/>
                <w15:appearance w15:val="hidden"/>
              </w:sdtPr>
              <w:sdtEndPr/>
              <w:sdtContent>
                <w:r w:rsidR="00BE0D18" w:rsidRPr="009802BB">
                  <w:t>Lorem ipsum suas dolor sit amet, cu option vim possim aperiri.</w:t>
                </w:r>
              </w:sdtContent>
            </w:sdt>
          </w:p>
        </w:tc>
      </w:tr>
      <w:tr w:rsidR="00922B8C" w:rsidRPr="003F234D" w14:paraId="5BE526A4" w14:textId="77777777" w:rsidTr="00593F53">
        <w:tc>
          <w:tcPr>
            <w:tcW w:w="6379" w:type="dxa"/>
            <w:vMerge/>
          </w:tcPr>
          <w:p w14:paraId="168022DA" w14:textId="77777777" w:rsidR="00922B8C" w:rsidRPr="003F234D" w:rsidRDefault="00922B8C" w:rsidP="00373302">
            <w:pPr>
              <w:jc w:val="both"/>
            </w:pPr>
          </w:p>
        </w:tc>
        <w:tc>
          <w:tcPr>
            <w:tcW w:w="3707" w:type="dxa"/>
          </w:tcPr>
          <w:p w14:paraId="4CC5D0B9" w14:textId="77777777" w:rsidR="00922B8C" w:rsidRPr="003F234D" w:rsidRDefault="00922B8C" w:rsidP="00373302">
            <w:pPr>
              <w:jc w:val="both"/>
            </w:pPr>
          </w:p>
        </w:tc>
      </w:tr>
    </w:tbl>
    <w:p w14:paraId="01084ED4" w14:textId="77777777" w:rsidR="007F250D" w:rsidRDefault="007F250D" w:rsidP="00373302">
      <w:pPr>
        <w:jc w:val="both"/>
      </w:pPr>
    </w:p>
    <w:p w14:paraId="36C4C80C" w14:textId="77777777" w:rsidR="007766B6" w:rsidRDefault="007766B6" w:rsidP="00373302">
      <w:pPr>
        <w:jc w:val="both"/>
        <w:sectPr w:rsidR="007766B6" w:rsidSect="007766B6">
          <w:pgSz w:w="12240" w:h="15840" w:code="1"/>
          <w:pgMar w:top="994" w:right="1080" w:bottom="720" w:left="1080" w:header="706" w:footer="706" w:gutter="0"/>
          <w:cols w:space="851"/>
          <w:docGrid w:linePitch="360"/>
        </w:sectPr>
      </w:pPr>
    </w:p>
    <w:p w14:paraId="5732A489" w14:textId="651FBB44" w:rsidR="00803DAD" w:rsidRDefault="00770336" w:rsidP="00803DAD">
      <w:pPr>
        <w:pStyle w:val="Heading1"/>
        <w:spacing w:before="240"/>
        <w:jc w:val="both"/>
      </w:pPr>
      <w:proofErr w:type="spellStart"/>
      <w:r>
        <w:lastRenderedPageBreak/>
        <w:t>Deploiement</w:t>
      </w:r>
      <w:proofErr w:type="spellEnd"/>
      <w:r>
        <w:t xml:space="preserve"> </w:t>
      </w:r>
      <w:proofErr w:type="spellStart"/>
      <w:r>
        <w:t>continu</w:t>
      </w:r>
      <w:proofErr w:type="spellEnd"/>
    </w:p>
    <w:p w14:paraId="6B724C26" w14:textId="34345C7F" w:rsidR="00770336" w:rsidRDefault="00770336" w:rsidP="00770336">
      <w:pPr>
        <w:rPr>
          <w:lang w:val="fr-BE"/>
        </w:rPr>
      </w:pPr>
      <w:proofErr w:type="spellStart"/>
      <w:r w:rsidRPr="00770336">
        <w:rPr>
          <w:lang w:val="fr-BE"/>
        </w:rPr>
        <w:t>Modele</w:t>
      </w:r>
      <w:proofErr w:type="spellEnd"/>
      <w:r w:rsidRPr="00770336">
        <w:rPr>
          <w:lang w:val="fr-BE"/>
        </w:rPr>
        <w:t xml:space="preserve"> </w:t>
      </w:r>
      <w:proofErr w:type="spellStart"/>
      <w:r w:rsidRPr="00770336">
        <w:rPr>
          <w:lang w:val="fr-BE"/>
        </w:rPr>
        <w:t>GitOps</w:t>
      </w:r>
      <w:proofErr w:type="spellEnd"/>
    </w:p>
    <w:p w14:paraId="6F3C3E13" w14:textId="1354CCE5" w:rsidR="002A7535" w:rsidRDefault="002A7535" w:rsidP="00770336">
      <w:pPr>
        <w:rPr>
          <w:lang w:val="fr-BE"/>
        </w:rPr>
      </w:pPr>
    </w:p>
    <w:p w14:paraId="774FA2DB" w14:textId="77777777" w:rsidR="00770336" w:rsidRDefault="00770336" w:rsidP="00770336">
      <w:pPr>
        <w:rPr>
          <w:lang w:val="fr-BE"/>
        </w:rPr>
      </w:pPr>
    </w:p>
    <w:p w14:paraId="417F6E03" w14:textId="77777777" w:rsidR="00770336" w:rsidRDefault="00770336" w:rsidP="00770336">
      <w:pPr>
        <w:rPr>
          <w:lang w:val="fr-BE"/>
        </w:rPr>
      </w:pPr>
    </w:p>
    <w:p w14:paraId="7CA469B7" w14:textId="2BFA1267" w:rsidR="00770336" w:rsidRPr="00770336" w:rsidRDefault="00C94936" w:rsidP="00770336">
      <w:pPr>
        <w:rPr>
          <w:lang w:val="fr-BE"/>
        </w:rPr>
      </w:pPr>
      <w:r w:rsidRPr="00C94936">
        <w:rPr>
          <w:noProof/>
          <w:lang w:val="fr-BE"/>
        </w:rPr>
        <w:drawing>
          <wp:inline distT="0" distB="0" distL="0" distR="0" wp14:anchorId="33A0BBCE" wp14:editId="2F38ADEB">
            <wp:extent cx="5629275" cy="2009775"/>
            <wp:effectExtent l="0" t="0" r="9525" b="9525"/>
            <wp:docPr id="531730526" name="Picture 1" descr="A group of logo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0526" name="Picture 1" descr="A group of logos on a white background&#10;&#10;Description automatically generated"/>
                    <pic:cNvPicPr/>
                  </pic:nvPicPr>
                  <pic:blipFill>
                    <a:blip r:embed="rId27"/>
                    <a:stretch>
                      <a:fillRect/>
                    </a:stretch>
                  </pic:blipFill>
                  <pic:spPr>
                    <a:xfrm>
                      <a:off x="0" y="0"/>
                      <a:ext cx="5629275" cy="2009775"/>
                    </a:xfrm>
                    <a:prstGeom prst="rect">
                      <a:avLst/>
                    </a:prstGeom>
                  </pic:spPr>
                </pic:pic>
              </a:graphicData>
            </a:graphic>
          </wp:inline>
        </w:drawing>
      </w:r>
    </w:p>
    <w:p w14:paraId="27ADB09D" w14:textId="77777777" w:rsidR="00770336" w:rsidRPr="00770336" w:rsidRDefault="00770336" w:rsidP="00770336">
      <w:pPr>
        <w:rPr>
          <w:lang w:val="fr-BE"/>
        </w:rPr>
      </w:pPr>
    </w:p>
    <w:p w14:paraId="2A58DDAA" w14:textId="19D3EF61" w:rsidR="00770336" w:rsidRPr="00770336" w:rsidRDefault="00770336" w:rsidP="00770336">
      <w:pPr>
        <w:pStyle w:val="Heading1"/>
        <w:spacing w:before="240"/>
        <w:jc w:val="both"/>
        <w:rPr>
          <w:lang w:val="fr-BE"/>
        </w:rPr>
      </w:pPr>
      <w:r w:rsidRPr="00770336">
        <w:rPr>
          <w:lang w:val="fr-BE"/>
        </w:rPr>
        <w:t xml:space="preserve">Monitoring/ </w:t>
      </w:r>
      <w:proofErr w:type="spellStart"/>
      <w:r w:rsidRPr="00770336">
        <w:rPr>
          <w:lang w:val="fr-BE"/>
        </w:rPr>
        <w:t>Alerting</w:t>
      </w:r>
      <w:proofErr w:type="spellEnd"/>
    </w:p>
    <w:p w14:paraId="0E03296C" w14:textId="77777777" w:rsidR="00770336" w:rsidRPr="00770336" w:rsidRDefault="00770336" w:rsidP="00770336">
      <w:pPr>
        <w:rPr>
          <w:lang w:val="fr-BE"/>
        </w:rPr>
      </w:pPr>
    </w:p>
    <w:p w14:paraId="397E926E" w14:textId="77777777" w:rsidR="00770336" w:rsidRPr="00770336" w:rsidRDefault="00770336" w:rsidP="00770336">
      <w:pPr>
        <w:rPr>
          <w:lang w:val="fr-BE"/>
        </w:rPr>
      </w:pPr>
    </w:p>
    <w:p w14:paraId="5479632F" w14:textId="77777777" w:rsidR="00770336" w:rsidRPr="00770336" w:rsidRDefault="00770336" w:rsidP="00770336">
      <w:pPr>
        <w:rPr>
          <w:lang w:val="fr-BE"/>
        </w:rPr>
      </w:pPr>
    </w:p>
    <w:p w14:paraId="4623BAF4" w14:textId="77777777" w:rsidR="00770336" w:rsidRPr="00770336" w:rsidRDefault="00770336" w:rsidP="00770336">
      <w:pPr>
        <w:pStyle w:val="Heading1"/>
        <w:spacing w:before="240"/>
        <w:jc w:val="both"/>
        <w:rPr>
          <w:lang w:val="fr-BE"/>
        </w:rPr>
      </w:pPr>
      <w:r w:rsidRPr="00770336">
        <w:rPr>
          <w:lang w:val="fr-BE"/>
        </w:rPr>
        <w:t>La planification du projet</w:t>
      </w:r>
    </w:p>
    <w:p w14:paraId="37C66238" w14:textId="726C7725" w:rsidR="00770336" w:rsidRPr="00770336" w:rsidRDefault="00770336" w:rsidP="00770336">
      <w:pPr>
        <w:rPr>
          <w:lang w:val="fr-BE"/>
        </w:rPr>
      </w:pPr>
    </w:p>
    <w:p w14:paraId="363B5492" w14:textId="33DC5898" w:rsidR="004E4BD9" w:rsidRPr="00770336" w:rsidRDefault="004E4BD9" w:rsidP="00373302">
      <w:pPr>
        <w:jc w:val="both"/>
        <w:rPr>
          <w:lang w:val="fr-BE"/>
        </w:rPr>
      </w:pPr>
    </w:p>
    <w:tbl>
      <w:tblPr>
        <w:tblW w:w="5000" w:type="pct"/>
        <w:tblCellMar>
          <w:left w:w="0" w:type="dxa"/>
          <w:right w:w="0" w:type="dxa"/>
        </w:tblCellMar>
        <w:tblLook w:val="04A0" w:firstRow="1" w:lastRow="0" w:firstColumn="1" w:lastColumn="0" w:noHBand="0" w:noVBand="1"/>
      </w:tblPr>
      <w:tblGrid>
        <w:gridCol w:w="1417"/>
        <w:gridCol w:w="7225"/>
        <w:gridCol w:w="1438"/>
      </w:tblGrid>
      <w:tr w:rsidR="00593F53" w:rsidRPr="00D06074" w14:paraId="17191CBA" w14:textId="77777777" w:rsidTr="001E2618">
        <w:trPr>
          <w:trHeight w:val="668"/>
        </w:trPr>
        <w:tc>
          <w:tcPr>
            <w:tcW w:w="1418" w:type="dxa"/>
            <w:tcMar>
              <w:top w:w="3742" w:type="dxa"/>
            </w:tcMar>
          </w:tcPr>
          <w:p w14:paraId="1D282CAC" w14:textId="77777777" w:rsidR="00593F53" w:rsidRPr="00770336" w:rsidRDefault="00593F53" w:rsidP="00373302">
            <w:pPr>
              <w:jc w:val="both"/>
              <w:rPr>
                <w:noProof/>
                <w:lang w:val="fr-BE"/>
              </w:rPr>
            </w:pPr>
          </w:p>
        </w:tc>
        <w:tc>
          <w:tcPr>
            <w:tcW w:w="7229" w:type="dxa"/>
          </w:tcPr>
          <w:p w14:paraId="29468ED7" w14:textId="77777777" w:rsidR="00593F53" w:rsidRPr="00770336" w:rsidRDefault="00593F53" w:rsidP="00373302">
            <w:pPr>
              <w:jc w:val="both"/>
              <w:rPr>
                <w:noProof/>
                <w:lang w:val="fr-BE"/>
              </w:rPr>
            </w:pPr>
          </w:p>
        </w:tc>
        <w:tc>
          <w:tcPr>
            <w:tcW w:w="1439" w:type="dxa"/>
          </w:tcPr>
          <w:p w14:paraId="12E2851B" w14:textId="77777777" w:rsidR="00593F53" w:rsidRPr="00770336" w:rsidRDefault="00593F53" w:rsidP="00373302">
            <w:pPr>
              <w:jc w:val="both"/>
              <w:rPr>
                <w:noProof/>
                <w:lang w:val="fr-BE"/>
              </w:rPr>
            </w:pPr>
          </w:p>
        </w:tc>
      </w:tr>
      <w:tr w:rsidR="00593F53" w:rsidRPr="00D06074" w14:paraId="6343A08C" w14:textId="77777777" w:rsidTr="007E3857">
        <w:trPr>
          <w:trHeight w:val="2029"/>
        </w:trPr>
        <w:tc>
          <w:tcPr>
            <w:tcW w:w="1418" w:type="dxa"/>
          </w:tcPr>
          <w:p w14:paraId="396FBCB9" w14:textId="77777777" w:rsidR="00593F53" w:rsidRPr="00770336" w:rsidRDefault="00593F53" w:rsidP="00373302">
            <w:pPr>
              <w:jc w:val="both"/>
              <w:rPr>
                <w:noProof/>
                <w:lang w:val="fr-BE"/>
              </w:rPr>
            </w:pPr>
          </w:p>
        </w:tc>
        <w:tc>
          <w:tcPr>
            <w:tcW w:w="7229" w:type="dxa"/>
            <w:shd w:val="clear" w:color="auto" w:fill="FFFFFF" w:themeFill="background1"/>
            <w:tcMar>
              <w:top w:w="851" w:type="dxa"/>
              <w:bottom w:w="851" w:type="dxa"/>
            </w:tcMar>
          </w:tcPr>
          <w:p w14:paraId="0EA7E50B" w14:textId="77777777" w:rsidR="00593F53" w:rsidRPr="006A0A6F" w:rsidRDefault="004B67BD" w:rsidP="00373302">
            <w:pPr>
              <w:pStyle w:val="Quote4"/>
              <w:ind w:left="379" w:right="450" w:hanging="180"/>
              <w:jc w:val="both"/>
              <w:rPr>
                <w:lang w:val="fr-BE"/>
              </w:rPr>
            </w:pPr>
            <w:sdt>
              <w:sdtPr>
                <w:id w:val="670453349"/>
                <w:placeholder>
                  <w:docPart w:val="BFC49CA08404416A8141B76F9691C9CC"/>
                </w:placeholder>
                <w:temporary/>
                <w:showingPlcHdr/>
                <w15:appearance w15:val="hidden"/>
              </w:sdtPr>
              <w:sdtEndPr/>
              <w:sdtContent>
                <w:r w:rsidR="00593F53" w:rsidRPr="009802BB">
                  <w:t>Lorem ipsum dolor sit amet, consectetur adipiscing elit. Etiam aliquet eu mi quis lacinia.</w:t>
                </w:r>
              </w:sdtContent>
            </w:sdt>
          </w:p>
        </w:tc>
        <w:tc>
          <w:tcPr>
            <w:tcW w:w="1439" w:type="dxa"/>
          </w:tcPr>
          <w:p w14:paraId="5A0A96AF" w14:textId="77777777" w:rsidR="00593F53" w:rsidRPr="006A0A6F" w:rsidRDefault="00593F53" w:rsidP="00373302">
            <w:pPr>
              <w:jc w:val="both"/>
              <w:rPr>
                <w:noProof/>
                <w:lang w:val="fr-BE"/>
              </w:rPr>
            </w:pPr>
          </w:p>
        </w:tc>
      </w:tr>
      <w:tr w:rsidR="00593F53" w:rsidRPr="00D06074" w14:paraId="67299CC6" w14:textId="77777777" w:rsidTr="00503CB7">
        <w:trPr>
          <w:trHeight w:val="17"/>
        </w:trPr>
        <w:tc>
          <w:tcPr>
            <w:tcW w:w="1418" w:type="dxa"/>
            <w:tcMar>
              <w:top w:w="4253" w:type="dxa"/>
            </w:tcMar>
          </w:tcPr>
          <w:p w14:paraId="3473070F" w14:textId="77777777" w:rsidR="00593F53" w:rsidRPr="006A0A6F" w:rsidRDefault="00593F53" w:rsidP="00373302">
            <w:pPr>
              <w:spacing w:after="0"/>
              <w:jc w:val="both"/>
              <w:rPr>
                <w:noProof/>
                <w:sz w:val="12"/>
                <w:szCs w:val="12"/>
                <w:lang w:val="fr-BE"/>
              </w:rPr>
            </w:pPr>
          </w:p>
        </w:tc>
        <w:tc>
          <w:tcPr>
            <w:tcW w:w="7229" w:type="dxa"/>
          </w:tcPr>
          <w:p w14:paraId="3BE28904" w14:textId="77777777" w:rsidR="00593F53" w:rsidRPr="006A0A6F" w:rsidRDefault="00593F53" w:rsidP="00373302">
            <w:pPr>
              <w:spacing w:after="0"/>
              <w:jc w:val="both"/>
              <w:rPr>
                <w:noProof/>
                <w:sz w:val="12"/>
                <w:szCs w:val="12"/>
                <w:lang w:val="fr-BE"/>
              </w:rPr>
            </w:pPr>
          </w:p>
        </w:tc>
        <w:tc>
          <w:tcPr>
            <w:tcW w:w="1439" w:type="dxa"/>
          </w:tcPr>
          <w:p w14:paraId="7CAF2BA0" w14:textId="77777777" w:rsidR="00593F53" w:rsidRPr="006A0A6F" w:rsidRDefault="00593F53" w:rsidP="00373302">
            <w:pPr>
              <w:spacing w:after="0"/>
              <w:jc w:val="both"/>
              <w:rPr>
                <w:noProof/>
                <w:sz w:val="12"/>
                <w:szCs w:val="12"/>
                <w:lang w:val="fr-BE"/>
              </w:rPr>
            </w:pPr>
          </w:p>
        </w:tc>
      </w:tr>
    </w:tbl>
    <w:p w14:paraId="42703750" w14:textId="77777777" w:rsidR="00503CB7" w:rsidRPr="006A0A6F" w:rsidRDefault="00503CB7" w:rsidP="00373302">
      <w:pPr>
        <w:spacing w:after="0"/>
        <w:jc w:val="both"/>
        <w:rPr>
          <w:noProof/>
          <w:lang w:val="fr-BE"/>
        </w:rPr>
      </w:pPr>
    </w:p>
    <w:p w14:paraId="6606DAAB" w14:textId="77777777" w:rsidR="007766B6" w:rsidRPr="006A0A6F" w:rsidRDefault="007766B6" w:rsidP="00373302">
      <w:pPr>
        <w:spacing w:after="0"/>
        <w:jc w:val="both"/>
        <w:rPr>
          <w:noProof/>
          <w:lang w:val="fr-BE"/>
        </w:rPr>
        <w:sectPr w:rsidR="007766B6" w:rsidRPr="006A0A6F" w:rsidSect="007766B6">
          <w:pgSz w:w="12240" w:h="15840" w:code="1"/>
          <w:pgMar w:top="994" w:right="1080" w:bottom="720" w:left="1080" w:header="706" w:footer="706" w:gutter="0"/>
          <w:cols w:space="851"/>
          <w:docGrid w:linePitch="360"/>
        </w:sectPr>
      </w:pPr>
    </w:p>
    <w:p w14:paraId="2FFFAD76" w14:textId="77777777" w:rsidR="00841014" w:rsidRPr="006A0A6F" w:rsidRDefault="007766B6" w:rsidP="00373302">
      <w:pPr>
        <w:spacing w:after="0"/>
        <w:jc w:val="both"/>
        <w:rPr>
          <w:noProof/>
          <w:lang w:val="fr-BE"/>
        </w:rPr>
      </w:pPr>
      <w:r>
        <w:rPr>
          <w:noProof/>
        </w:rPr>
        <w:lastRenderedPageBreak/>
        <mc:AlternateContent>
          <mc:Choice Requires="wps">
            <w:drawing>
              <wp:anchor distT="0" distB="0" distL="114300" distR="114300" simplePos="0" relativeHeight="251718656" behindDoc="1" locked="1" layoutInCell="1" allowOverlap="1" wp14:anchorId="7955588D" wp14:editId="5A330664">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464" cy="471830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54749" id="Rectangle 10" o:spid="_x0000_s1026" alt="&quot;&quot;" style="position:absolute;margin-left:-54pt;margin-top:370.8pt;width:202.3pt;height:37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42"/>
        <w:gridCol w:w="6538"/>
      </w:tblGrid>
      <w:tr w:rsidR="00EA79BE" w:rsidRPr="00D06074" w14:paraId="4E44B77F" w14:textId="77777777" w:rsidTr="007766B6">
        <w:trPr>
          <w:trHeight w:val="4298"/>
        </w:trPr>
        <w:tc>
          <w:tcPr>
            <w:tcW w:w="3544" w:type="dxa"/>
          </w:tcPr>
          <w:p w14:paraId="7EAE4B73" w14:textId="77777777" w:rsidR="00EA79BE" w:rsidRPr="006A0A6F" w:rsidRDefault="00EA79BE" w:rsidP="00373302">
            <w:pPr>
              <w:jc w:val="both"/>
              <w:rPr>
                <w:lang w:val="fr-BE"/>
              </w:rPr>
            </w:pPr>
          </w:p>
        </w:tc>
        <w:tc>
          <w:tcPr>
            <w:tcW w:w="6542" w:type="dxa"/>
            <w:vMerge w:val="restart"/>
          </w:tcPr>
          <w:p w14:paraId="7F9174D5" w14:textId="77777777" w:rsidR="00506E3F" w:rsidRPr="003F234D" w:rsidRDefault="004B67BD" w:rsidP="00373302">
            <w:pPr>
              <w:pStyle w:val="Heading1"/>
              <w:jc w:val="both"/>
            </w:pPr>
            <w:sdt>
              <w:sdtPr>
                <w:id w:val="-1994022527"/>
                <w:placeholder>
                  <w:docPart w:val="A72172C5913344CC80C4F6AE6124D345"/>
                </w:placeholder>
                <w:temporary/>
                <w:showingPlcHdr/>
                <w15:appearance w15:val="hidden"/>
              </w:sdtPr>
              <w:sdtEndPr/>
              <w:sdtContent>
                <w:r w:rsidR="00506E3F" w:rsidRPr="003F234D">
                  <w:t>Section Title</w:t>
                </w:r>
              </w:sdtContent>
            </w:sdt>
          </w:p>
          <w:sdt>
            <w:sdtPr>
              <w:rPr>
                <w:noProof/>
              </w:rPr>
              <w:id w:val="-972984416"/>
              <w:placeholder>
                <w:docPart w:val="79B0F29718EB48699B5C781452FB8354"/>
              </w:placeholder>
              <w:temporary/>
              <w:showingPlcHdr/>
              <w15:appearance w15:val="hidden"/>
            </w:sdtPr>
            <w:sdtEndPr/>
            <w:sdtContent>
              <w:p w14:paraId="0A3C0B8A" w14:textId="77777777" w:rsidR="002B4439" w:rsidRPr="003F234D" w:rsidRDefault="002B4439" w:rsidP="00373302">
                <w:pPr>
                  <w:jc w:val="both"/>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3C935FDC" w14:textId="77777777" w:rsidR="002B4439" w:rsidRPr="003F234D" w:rsidRDefault="002B4439" w:rsidP="00373302">
                <w:pPr>
                  <w:jc w:val="both"/>
                  <w:rPr>
                    <w:noProof/>
                  </w:rPr>
                </w:pPr>
                <w:r w:rsidRPr="003F234D">
                  <w:rPr>
                    <w:noProof/>
                  </w:rPr>
                  <w:t xml:space="preserve">Donec sed malesuada orci. Vestibulum faucibus nulla eu est venenatis egestas. Mauris congue dolor et dolor commodo gravida. </w:t>
                </w:r>
              </w:p>
              <w:p w14:paraId="7CD153A2" w14:textId="77777777" w:rsidR="002B4439" w:rsidRPr="003F234D" w:rsidRDefault="002B4439" w:rsidP="00373302">
                <w:pPr>
                  <w:jc w:val="both"/>
                  <w:rPr>
                    <w:noProof/>
                  </w:rPr>
                </w:pPr>
                <w:r w:rsidRPr="003F234D">
                  <w:rPr>
                    <w:noProof/>
                  </w:rPr>
                  <w:t xml:space="preserve">Fusce eu suscipit lacus, id egestas nisi. Ut nec dapibus sapien, id cursus risus. Nullam porttitor, mauris sit amet laoreet ultricies, nulla nibh iaculis tortor, eu congue nisi justo in lorem. </w:t>
                </w:r>
              </w:p>
              <w:p w14:paraId="05827075" w14:textId="77777777" w:rsidR="002B4439" w:rsidRPr="003F234D" w:rsidRDefault="002B4439" w:rsidP="00373302">
                <w:pPr>
                  <w:jc w:val="both"/>
                  <w:rPr>
                    <w:noProof/>
                  </w:rPr>
                </w:pPr>
                <w:r w:rsidRPr="003F234D">
                  <w:rPr>
                    <w:noProof/>
                  </w:rPr>
                  <w:t xml:space="preserve">Pellentesque vel congue ante. Suspendisse pretium sem est, a tincidunt nunc dictum a. In mattis arcu dui, non pretium risus convallis quis. Morbi ornare condimentum pharetra. </w:t>
                </w:r>
              </w:p>
              <w:p w14:paraId="7820DCB1" w14:textId="77777777" w:rsidR="002B4439" w:rsidRPr="003F234D" w:rsidRDefault="002B4439" w:rsidP="00373302">
                <w:pPr>
                  <w:jc w:val="both"/>
                  <w:rPr>
                    <w:noProof/>
                  </w:rPr>
                </w:pPr>
                <w:r w:rsidRPr="003F234D">
                  <w:rPr>
                    <w:noProof/>
                  </w:rPr>
                  <w:t>Vestibulum vitae posuere risus, at viverra metus. Quisque congue, ligula at vulputate blandit, urna ante cursus ligula, bibendum blandit velit nunc nec felis.</w:t>
                </w:r>
              </w:p>
              <w:p w14:paraId="1FBF683D" w14:textId="77777777" w:rsidR="002B4439" w:rsidRPr="003F234D" w:rsidRDefault="002B4439" w:rsidP="00373302">
                <w:pPr>
                  <w:jc w:val="both"/>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0D0EC268" w14:textId="77777777" w:rsidR="002B4439" w:rsidRPr="003F234D" w:rsidRDefault="002B4439" w:rsidP="00373302">
                <w:pPr>
                  <w:jc w:val="both"/>
                  <w:rPr>
                    <w:noProof/>
                  </w:rPr>
                </w:pPr>
                <w:r w:rsidRPr="003F234D">
                  <w:rPr>
                    <w:noProof/>
                  </w:rPr>
                  <w:t xml:space="preserve">Lorem ipsum dolor sit amet, consectetur adipiscing elit. Etiam aliquet eu mi quis lacinia. Ut fermentum a magna ut eleifend. Integer convallis suscipit ante eu varius. </w:t>
                </w:r>
              </w:p>
              <w:p w14:paraId="0A44C5E2" w14:textId="77777777" w:rsidR="002B4439" w:rsidRPr="003F234D" w:rsidRDefault="002B4439" w:rsidP="00373302">
                <w:pPr>
                  <w:jc w:val="both"/>
                  <w:rPr>
                    <w:noProof/>
                  </w:rPr>
                </w:pPr>
                <w:r w:rsidRPr="003F234D">
                  <w:rPr>
                    <w:noProof/>
                  </w:rPr>
                  <w:t xml:space="preserve">Lorem ipsum dolor sit amet, consectetur adipiscing elit. Etiam aliquet eu mi quis lacinia. Ut fermentum a magna ut eleifend. Integer convallis suscipit ante eu varius. </w:t>
                </w:r>
              </w:p>
              <w:p w14:paraId="0B682820" w14:textId="77777777" w:rsidR="00506E3F" w:rsidRPr="006A0A6F" w:rsidRDefault="002B4439" w:rsidP="00373302">
                <w:pPr>
                  <w:jc w:val="both"/>
                  <w:rPr>
                    <w:noProof/>
                    <w:lang w:val="fr-BE"/>
                  </w:rPr>
                </w:pPr>
                <w:r w:rsidRPr="003F234D">
                  <w:rPr>
                    <w:noProof/>
                  </w:rPr>
                  <w:t>Donec sed malesuada orci. Vestibulum faucibus nulla eu est venenatis egestas. Mauris congue dolor et dolor commodo gravida. Fusce eu suscipit lacus, id egestas nisi. Ut nec dapibus sapien, id cursus risus.</w:t>
                </w:r>
              </w:p>
            </w:sdtContent>
          </w:sdt>
          <w:p w14:paraId="35D80FDE" w14:textId="77777777" w:rsidR="00506E3F" w:rsidRPr="006A0A6F" w:rsidRDefault="004B67BD" w:rsidP="00373302">
            <w:pPr>
              <w:pStyle w:val="Heading1"/>
              <w:jc w:val="both"/>
              <w:rPr>
                <w:noProof/>
                <w:lang w:val="fr-BE"/>
              </w:rPr>
            </w:pPr>
            <w:sdt>
              <w:sdtPr>
                <w:id w:val="-1193992765"/>
                <w:placeholder>
                  <w:docPart w:val="E7C5A565A94E4128B2E1F806F4131ADA"/>
                </w:placeholder>
                <w:temporary/>
                <w:showingPlcHdr/>
                <w15:appearance w15:val="hidden"/>
              </w:sdtPr>
              <w:sdtEndPr/>
              <w:sdtContent>
                <w:r w:rsidR="00506E3F" w:rsidRPr="006A0A6F">
                  <w:rPr>
                    <w:lang w:val="fr-BE"/>
                  </w:rPr>
                  <w:t>Section Title</w:t>
                </w:r>
              </w:sdtContent>
            </w:sdt>
          </w:p>
          <w:sdt>
            <w:sdtPr>
              <w:id w:val="1316145293"/>
              <w:placeholder>
                <w:docPart w:val="9DB6F8A4663145FCA0A22633259CC10B"/>
              </w:placeholder>
              <w:temporary/>
              <w:showingPlcHdr/>
              <w15:appearance w15:val="hidden"/>
            </w:sdtPr>
            <w:sdtEndPr/>
            <w:sdtContent>
              <w:p w14:paraId="3CE592FD" w14:textId="77777777" w:rsidR="00EA79BE" w:rsidRPr="006A0A6F" w:rsidRDefault="002B4439" w:rsidP="00373302">
                <w:pPr>
                  <w:jc w:val="both"/>
                  <w:rPr>
                    <w:lang w:val="fr-BE"/>
                  </w:rPr>
                </w:pPr>
                <w:r w:rsidRPr="003F234D">
                  <w:t>Lorem ipsum dolor sit amet, consectetur adipiscing elit. Etiam aliquet eu mi quis lacinia. Ut fermentum a magna ut eleifend. Integer convallis suscipit ante eu varius. fdfd</w:t>
                </w:r>
              </w:p>
            </w:sdtContent>
          </w:sdt>
        </w:tc>
      </w:tr>
      <w:tr w:rsidR="00EA79BE" w:rsidRPr="003F234D" w14:paraId="1CAEABDC" w14:textId="77777777" w:rsidTr="007F250D">
        <w:trPr>
          <w:trHeight w:val="3724"/>
        </w:trPr>
        <w:tc>
          <w:tcPr>
            <w:tcW w:w="3544" w:type="dxa"/>
            <w:tcMar>
              <w:right w:w="680" w:type="dxa"/>
            </w:tcMar>
          </w:tcPr>
          <w:p w14:paraId="3D4056D5" w14:textId="77777777" w:rsidR="00EA79BE" w:rsidRPr="003F234D" w:rsidRDefault="004B67BD" w:rsidP="00373302">
            <w:pPr>
              <w:pStyle w:val="Quote3"/>
              <w:jc w:val="both"/>
            </w:pPr>
            <w:sdt>
              <w:sdtPr>
                <w:id w:val="-755428473"/>
                <w:placeholder>
                  <w:docPart w:val="B913DF4D1EDE4F328C79FA836B28FBC1"/>
                </w:placeholder>
                <w:temporary/>
                <w:showingPlcHdr/>
                <w15:appearance w15:val="hidden"/>
              </w:sdtPr>
              <w:sdtEndPr/>
              <w:sdtContent>
                <w:r w:rsidR="00EA79BE" w:rsidRPr="009802BB">
                  <w:t>Lorem ipsum suas dolor sit amet, cu option tritani ius possim aperiri.</w:t>
                </w:r>
              </w:sdtContent>
            </w:sdt>
          </w:p>
          <w:p w14:paraId="684FFF18" w14:textId="77777777" w:rsidR="00EA79BE" w:rsidRPr="003F234D" w:rsidRDefault="00EA79BE" w:rsidP="00373302">
            <w:pPr>
              <w:pStyle w:val="Caption"/>
              <w:jc w:val="both"/>
            </w:pPr>
          </w:p>
        </w:tc>
        <w:tc>
          <w:tcPr>
            <w:tcW w:w="6542" w:type="dxa"/>
            <w:vMerge/>
          </w:tcPr>
          <w:p w14:paraId="5FFA3420" w14:textId="77777777" w:rsidR="00EA79BE" w:rsidRPr="003F234D" w:rsidRDefault="00EA79BE" w:rsidP="00373302">
            <w:pPr>
              <w:jc w:val="both"/>
            </w:pPr>
          </w:p>
        </w:tc>
      </w:tr>
    </w:tbl>
    <w:p w14:paraId="7403D08A" w14:textId="77777777" w:rsidR="004E4BD9" w:rsidRDefault="005F4B01" w:rsidP="00373302">
      <w:pPr>
        <w:jc w:val="both"/>
      </w:pPr>
      <w:r>
        <w:rPr>
          <w:noProof/>
        </w:rPr>
        <mc:AlternateContent>
          <mc:Choice Requires="wps">
            <w:drawing>
              <wp:anchor distT="0" distB="0" distL="114300" distR="114300" simplePos="0" relativeHeight="251716608" behindDoc="1" locked="0" layoutInCell="1" allowOverlap="1" wp14:anchorId="72891D31" wp14:editId="1131CC1A">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5070" cy="3194463"/>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FBEE1" id="Rectangle 6" o:spid="_x0000_s1026" alt="&quot;&quot;" style="position:absolute;margin-left:-54pt;margin-top:-714.35pt;width:201.95pt;height:251.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" stroked="f" strokeweight="1pt">
                <v:fill r:id="rId29" o:title="" recolor="t" rotate="t" type="frame"/>
              </v:rect>
            </w:pict>
          </mc:Fallback>
        </mc:AlternateContent>
      </w:r>
    </w:p>
    <w:p w14:paraId="5164321F" w14:textId="77777777" w:rsidR="007766B6" w:rsidRDefault="007766B6" w:rsidP="00373302">
      <w:pPr>
        <w:jc w:val="both"/>
        <w:sectPr w:rsidR="007766B6" w:rsidSect="007766B6">
          <w:pgSz w:w="12240" w:h="15840" w:code="1"/>
          <w:pgMar w:top="994" w:right="1080" w:bottom="720" w:left="1080" w:header="706" w:footer="706" w:gutter="0"/>
          <w:cols w:space="851"/>
          <w:docGrid w:linePitch="360"/>
        </w:sectPr>
      </w:pPr>
    </w:p>
    <w:p w14:paraId="0BE3AFFF" w14:textId="77777777" w:rsidR="007574CB" w:rsidRDefault="007574CB" w:rsidP="00373302">
      <w:pPr>
        <w:jc w:val="both"/>
      </w:pPr>
    </w:p>
    <w:tbl>
      <w:tblPr>
        <w:tblW w:w="5000" w:type="pct"/>
        <w:tblCellMar>
          <w:left w:w="0" w:type="dxa"/>
          <w:right w:w="0" w:type="dxa"/>
        </w:tblCellMar>
        <w:tblLook w:val="04A0" w:firstRow="1" w:lastRow="0" w:firstColumn="1" w:lastColumn="0" w:noHBand="0" w:noVBand="1"/>
      </w:tblPr>
      <w:tblGrid>
        <w:gridCol w:w="5953"/>
        <w:gridCol w:w="1982"/>
        <w:gridCol w:w="2145"/>
      </w:tblGrid>
      <w:tr w:rsidR="007F250D" w14:paraId="1C6ABA26" w14:textId="77777777" w:rsidTr="007F250D">
        <w:tc>
          <w:tcPr>
            <w:tcW w:w="7938" w:type="dxa"/>
            <w:gridSpan w:val="2"/>
          </w:tcPr>
          <w:bookmarkStart w:id="0" w:name="_Hlk40879349" w:displacedByCustomXml="next"/>
          <w:sdt>
            <w:sdtPr>
              <w:id w:val="-951311734"/>
              <w:placeholder>
                <w:docPart w:val="97376C3D53EE4E5CB948E8036B935D1E"/>
              </w:placeholder>
              <w:temporary/>
              <w:showingPlcHdr/>
              <w15:appearance w15:val="hidden"/>
            </w:sdtPr>
            <w:sdtEndPr/>
            <w:sdtContent>
              <w:p w14:paraId="38E39038" w14:textId="77777777" w:rsidR="009802BB" w:rsidRPr="006A0A6F" w:rsidRDefault="009802BB" w:rsidP="00373302">
                <w:pPr>
                  <w:jc w:val="both"/>
                  <w:rPr>
                    <w:lang w:val="fr-BE"/>
                  </w:rPr>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0D20923B" w14:textId="77777777" w:rsidR="007E10BC" w:rsidRPr="006A0A6F" w:rsidRDefault="007E10BC" w:rsidP="00373302">
            <w:pPr>
              <w:pStyle w:val="Quote8"/>
              <w:jc w:val="both"/>
              <w:rPr>
                <w:rStyle w:val="Strong"/>
                <w:b w:val="0"/>
                <w:bCs w:val="0"/>
                <w:lang w:val="fr-BE"/>
              </w:rPr>
            </w:pPr>
            <w:r w:rsidRPr="00475E10">
              <w:rPr>
                <w:rStyle w:val="Strong"/>
                <w:b w:val="0"/>
                <w:bCs w:val="0"/>
              </w:rPr>
              <w:t xml:space="preserve">Lorem ipsum sit </w:t>
            </w:r>
            <w:proofErr w:type="spellStart"/>
            <w:r w:rsidRPr="00475E10">
              <w:rPr>
                <w:rStyle w:val="Strong"/>
                <w:b w:val="0"/>
                <w:bCs w:val="0"/>
              </w:rPr>
              <w:t>amet</w:t>
            </w:r>
            <w:proofErr w:type="spellEnd"/>
            <w:r w:rsidRPr="00475E10">
              <w:rPr>
                <w:rStyle w:val="Strong"/>
                <w:b w:val="0"/>
                <w:bCs w:val="0"/>
              </w:rPr>
              <w:t xml:space="preserve">, </w:t>
            </w:r>
            <w:proofErr w:type="spellStart"/>
            <w:r w:rsidRPr="00475E10">
              <w:rPr>
                <w:rStyle w:val="Strong"/>
                <w:b w:val="0"/>
                <w:bCs w:val="0"/>
              </w:rPr>
              <w:t>consectetur</w:t>
            </w:r>
            <w:proofErr w:type="spellEnd"/>
            <w:r w:rsidR="001E2618" w:rsidRPr="00475E10">
              <w:rPr>
                <w:rStyle w:val="Strong"/>
                <w:b w:val="0"/>
                <w:bCs w:val="0"/>
              </w:rPr>
              <w:t xml:space="preserve"> </w:t>
            </w:r>
            <w:proofErr w:type="spellStart"/>
            <w:r w:rsidRPr="00475E10">
              <w:rPr>
                <w:rStyle w:val="Strong"/>
                <w:b w:val="0"/>
                <w:bCs w:val="0"/>
              </w:rPr>
              <w:t>adipiscing</w:t>
            </w:r>
            <w:proofErr w:type="spellEnd"/>
            <w:r w:rsidRPr="00475E10">
              <w:rPr>
                <w:rStyle w:val="Strong"/>
                <w:b w:val="0"/>
                <w:bCs w:val="0"/>
              </w:rPr>
              <w:t xml:space="preserve"> </w:t>
            </w:r>
            <w:proofErr w:type="spellStart"/>
            <w:r w:rsidRPr="00475E10">
              <w:rPr>
                <w:rStyle w:val="Strong"/>
                <w:b w:val="0"/>
                <w:bCs w:val="0"/>
              </w:rPr>
              <w:t>elit</w:t>
            </w:r>
            <w:proofErr w:type="spellEnd"/>
            <w:r w:rsidRPr="00475E10">
              <w:rPr>
                <w:rStyle w:val="Strong"/>
                <w:b w:val="0"/>
                <w:bCs w:val="0"/>
              </w:rPr>
              <w:t xml:space="preserve">. </w:t>
            </w:r>
            <w:proofErr w:type="spellStart"/>
            <w:r w:rsidRPr="006A0A6F">
              <w:rPr>
                <w:rStyle w:val="Strong"/>
                <w:b w:val="0"/>
                <w:bCs w:val="0"/>
                <w:lang w:val="fr-BE"/>
              </w:rPr>
              <w:t>Etiam</w:t>
            </w:r>
            <w:proofErr w:type="spellEnd"/>
            <w:r w:rsidRPr="006A0A6F">
              <w:rPr>
                <w:rStyle w:val="Strong"/>
                <w:b w:val="0"/>
                <w:bCs w:val="0"/>
                <w:lang w:val="fr-BE"/>
              </w:rPr>
              <w:t xml:space="preserve"> </w:t>
            </w:r>
            <w:proofErr w:type="spellStart"/>
            <w:r w:rsidRPr="006A0A6F">
              <w:rPr>
                <w:rStyle w:val="Strong"/>
                <w:b w:val="0"/>
                <w:bCs w:val="0"/>
                <w:lang w:val="fr-BE"/>
              </w:rPr>
              <w:t>aliquet</w:t>
            </w:r>
            <w:proofErr w:type="spellEnd"/>
            <w:r w:rsidRPr="006A0A6F">
              <w:rPr>
                <w:rStyle w:val="Strong"/>
                <w:b w:val="0"/>
                <w:bCs w:val="0"/>
                <w:lang w:val="fr-BE"/>
              </w:rPr>
              <w:t xml:space="preserve"> eu mi </w:t>
            </w:r>
            <w:proofErr w:type="spellStart"/>
            <w:r w:rsidRPr="006A0A6F">
              <w:rPr>
                <w:rStyle w:val="Strong"/>
                <w:b w:val="0"/>
                <w:bCs w:val="0"/>
                <w:lang w:val="fr-BE"/>
              </w:rPr>
              <w:t>quis</w:t>
            </w:r>
            <w:proofErr w:type="spellEnd"/>
            <w:r w:rsidR="001E2618" w:rsidRPr="006A0A6F">
              <w:rPr>
                <w:rStyle w:val="Strong"/>
                <w:b w:val="0"/>
                <w:bCs w:val="0"/>
                <w:lang w:val="fr-BE"/>
              </w:rPr>
              <w:t xml:space="preserve"> </w:t>
            </w:r>
            <w:proofErr w:type="spellStart"/>
            <w:r w:rsidRPr="006A0A6F">
              <w:rPr>
                <w:rStyle w:val="Strong"/>
                <w:b w:val="0"/>
                <w:bCs w:val="0"/>
                <w:lang w:val="fr-BE"/>
              </w:rPr>
              <w:t>lacinia</w:t>
            </w:r>
            <w:proofErr w:type="spellEnd"/>
            <w:r w:rsidRPr="006A0A6F">
              <w:rPr>
                <w:rStyle w:val="Strong"/>
                <w:b w:val="0"/>
                <w:bCs w:val="0"/>
                <w:lang w:val="fr-BE"/>
              </w:rPr>
              <w:t xml:space="preserve">. Ut </w:t>
            </w:r>
            <w:proofErr w:type="spellStart"/>
            <w:r w:rsidRPr="006A0A6F">
              <w:rPr>
                <w:rStyle w:val="Strong"/>
                <w:b w:val="0"/>
                <w:bCs w:val="0"/>
                <w:lang w:val="fr-BE"/>
              </w:rPr>
              <w:t>fermentum</w:t>
            </w:r>
            <w:proofErr w:type="spellEnd"/>
            <w:r w:rsidRPr="006A0A6F">
              <w:rPr>
                <w:rStyle w:val="Strong"/>
                <w:b w:val="0"/>
                <w:bCs w:val="0"/>
                <w:lang w:val="fr-BE"/>
              </w:rPr>
              <w:t xml:space="preserve"> a magna ut </w:t>
            </w:r>
            <w:proofErr w:type="spellStart"/>
            <w:proofErr w:type="gramStart"/>
            <w:r w:rsidRPr="006A0A6F">
              <w:rPr>
                <w:rStyle w:val="Strong"/>
                <w:b w:val="0"/>
                <w:bCs w:val="0"/>
                <w:lang w:val="fr-BE"/>
              </w:rPr>
              <w:t>eleifend.Integer</w:t>
            </w:r>
            <w:proofErr w:type="spellEnd"/>
            <w:proofErr w:type="gramEnd"/>
            <w:r w:rsidRPr="006A0A6F">
              <w:rPr>
                <w:rStyle w:val="Strong"/>
                <w:b w:val="0"/>
                <w:bCs w:val="0"/>
                <w:lang w:val="fr-BE"/>
              </w:rPr>
              <w:t xml:space="preserve"> </w:t>
            </w:r>
            <w:proofErr w:type="spellStart"/>
            <w:r w:rsidRPr="006A0A6F">
              <w:rPr>
                <w:rStyle w:val="Strong"/>
                <w:b w:val="0"/>
                <w:bCs w:val="0"/>
                <w:lang w:val="fr-BE"/>
              </w:rPr>
              <w:t>convallis</w:t>
            </w:r>
            <w:proofErr w:type="spellEnd"/>
            <w:r w:rsidRPr="006A0A6F">
              <w:rPr>
                <w:rStyle w:val="Strong"/>
                <w:b w:val="0"/>
                <w:bCs w:val="0"/>
                <w:lang w:val="fr-BE"/>
              </w:rPr>
              <w:t xml:space="preserve"> </w:t>
            </w:r>
            <w:proofErr w:type="spellStart"/>
            <w:r w:rsidRPr="006A0A6F">
              <w:rPr>
                <w:rStyle w:val="Strong"/>
                <w:b w:val="0"/>
                <w:bCs w:val="0"/>
                <w:lang w:val="fr-BE"/>
              </w:rPr>
              <w:t>suscipit</w:t>
            </w:r>
            <w:proofErr w:type="spellEnd"/>
            <w:r w:rsidRPr="006A0A6F">
              <w:rPr>
                <w:rStyle w:val="Strong"/>
                <w:b w:val="0"/>
                <w:bCs w:val="0"/>
                <w:lang w:val="fr-BE"/>
              </w:rPr>
              <w:t xml:space="preserve"> ante eu </w:t>
            </w:r>
            <w:proofErr w:type="spellStart"/>
            <w:r w:rsidRPr="006A0A6F">
              <w:rPr>
                <w:rStyle w:val="Strong"/>
                <w:b w:val="0"/>
                <w:bCs w:val="0"/>
                <w:lang w:val="fr-BE"/>
              </w:rPr>
              <w:t>varius.Morbi</w:t>
            </w:r>
            <w:proofErr w:type="spellEnd"/>
            <w:r w:rsidRPr="006A0A6F">
              <w:rPr>
                <w:rStyle w:val="Strong"/>
                <w:b w:val="0"/>
                <w:bCs w:val="0"/>
                <w:lang w:val="fr-BE"/>
              </w:rPr>
              <w:t xml:space="preserve"> a </w:t>
            </w:r>
            <w:proofErr w:type="spellStart"/>
            <w:r w:rsidRPr="006A0A6F">
              <w:rPr>
                <w:rStyle w:val="Strong"/>
                <w:b w:val="0"/>
                <w:bCs w:val="0"/>
                <w:lang w:val="fr-BE"/>
              </w:rPr>
              <w:t>purus</w:t>
            </w:r>
            <w:proofErr w:type="spellEnd"/>
            <w:r w:rsidRPr="006A0A6F">
              <w:rPr>
                <w:rStyle w:val="Strong"/>
                <w:b w:val="0"/>
                <w:bCs w:val="0"/>
                <w:lang w:val="fr-BE"/>
              </w:rPr>
              <w:t xml:space="preserve"> </w:t>
            </w:r>
            <w:proofErr w:type="spellStart"/>
            <w:r w:rsidRPr="006A0A6F">
              <w:rPr>
                <w:rStyle w:val="Strong"/>
                <w:b w:val="0"/>
                <w:bCs w:val="0"/>
                <w:lang w:val="fr-BE"/>
              </w:rPr>
              <w:t>dolor</w:t>
            </w:r>
            <w:proofErr w:type="spellEnd"/>
            <w:r w:rsidRPr="006A0A6F">
              <w:rPr>
                <w:rStyle w:val="Strong"/>
                <w:b w:val="0"/>
                <w:bCs w:val="0"/>
                <w:lang w:val="fr-BE"/>
              </w:rPr>
              <w:t>.</w:t>
            </w:r>
          </w:p>
          <w:sdt>
            <w:sdtPr>
              <w:id w:val="277604659"/>
              <w:placeholder>
                <w:docPart w:val="06BFCB72C487476496BD3DD1593AA522"/>
              </w:placeholder>
              <w:temporary/>
              <w:showingPlcHdr/>
              <w15:appearance w15:val="hidden"/>
            </w:sdtPr>
            <w:sdtEndPr/>
            <w:sdtContent>
              <w:p w14:paraId="3596ABC3" w14:textId="77777777" w:rsidR="009802BB" w:rsidRPr="009802BB" w:rsidRDefault="009802BB" w:rsidP="00373302">
                <w:pPr>
                  <w:spacing w:before="240"/>
                  <w:jc w:val="both"/>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704838DF" w14:textId="77777777" w:rsidR="007F250D" w:rsidRDefault="009802BB" w:rsidP="00373302">
                <w:pPr>
                  <w:spacing w:before="240"/>
                  <w:jc w:val="both"/>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2148" w:type="dxa"/>
          </w:tcPr>
          <w:p w14:paraId="1DBAA578" w14:textId="77777777" w:rsidR="007F250D" w:rsidRDefault="007F250D" w:rsidP="00373302">
            <w:pPr>
              <w:jc w:val="both"/>
            </w:pPr>
          </w:p>
        </w:tc>
      </w:tr>
      <w:bookmarkEnd w:id="0"/>
      <w:tr w:rsidR="007F250D" w14:paraId="77ACFFCD" w14:textId="77777777" w:rsidTr="007F250D">
        <w:tc>
          <w:tcPr>
            <w:tcW w:w="5954" w:type="dxa"/>
          </w:tcPr>
          <w:p w14:paraId="4573F735" w14:textId="77777777" w:rsidR="007F250D" w:rsidRDefault="007F250D" w:rsidP="00373302">
            <w:pPr>
              <w:jc w:val="both"/>
            </w:pPr>
            <w:r>
              <w:rPr>
                <w:noProof/>
              </w:rPr>
              <w:drawing>
                <wp:inline distT="0" distB="0" distL="0" distR="0" wp14:anchorId="3E6FB91E" wp14:editId="5F1D8C2A">
                  <wp:extent cx="3369326" cy="3610610"/>
                  <wp:effectExtent l="0" t="0" r="2540" b="8890"/>
                  <wp:docPr id="193" name="Picture 193" descr="Meandering Riv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eandering River Flow"/>
                          <pic:cNvPicPr>
                            <a:picLocks noChangeAspect="1"/>
                          </pic:cNvPicPr>
                        </pic:nvPicPr>
                        <pic:blipFill rotWithShape="1">
                          <a:blip r:embed="rId30"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vAlign w:val="bottom"/>
          </w:tcPr>
          <w:p w14:paraId="0CDF76F6" w14:textId="77777777" w:rsidR="007F250D" w:rsidRDefault="004B67BD" w:rsidP="00373302">
            <w:pPr>
              <w:pStyle w:val="Caption2"/>
              <w:jc w:val="both"/>
            </w:pPr>
            <w:sdt>
              <w:sdtPr>
                <w:id w:val="1110703230"/>
                <w:placeholder>
                  <w:docPart w:val="61D2E345CA904E31AA5B8999AE4F7A80"/>
                </w:placeholder>
                <w:temporary/>
                <w:showingPlcHdr/>
                <w15:appearance w15:val="hidden"/>
              </w:sdtPr>
              <w:sdtEndPr/>
              <w:sdtContent>
                <w:r w:rsidR="007F250D" w:rsidRPr="00E403F2">
                  <w:t>Image Caption: Lorem ipsum dolor sit amet, consectetur adipiscing elit.</w:t>
                </w:r>
              </w:sdtContent>
            </w:sdt>
          </w:p>
        </w:tc>
        <w:tc>
          <w:tcPr>
            <w:tcW w:w="2148" w:type="dxa"/>
          </w:tcPr>
          <w:p w14:paraId="73E37283" w14:textId="77777777" w:rsidR="007F250D" w:rsidRDefault="007F250D" w:rsidP="00373302">
            <w:pPr>
              <w:jc w:val="both"/>
            </w:pPr>
          </w:p>
        </w:tc>
      </w:tr>
    </w:tbl>
    <w:p w14:paraId="42DE512F" w14:textId="77777777" w:rsidR="006B6D4B" w:rsidRDefault="006B6D4B" w:rsidP="00373302">
      <w:pPr>
        <w:jc w:val="both"/>
      </w:pPr>
    </w:p>
    <w:p w14:paraId="65DD5FB3" w14:textId="77777777" w:rsidR="007766B6" w:rsidRDefault="007766B6" w:rsidP="00373302">
      <w:pPr>
        <w:jc w:val="both"/>
        <w:rPr>
          <w:noProof/>
        </w:rPr>
        <w:sectPr w:rsidR="007766B6" w:rsidSect="007766B6">
          <w:pgSz w:w="12240" w:h="15840" w:code="1"/>
          <w:pgMar w:top="994" w:right="1080" w:bottom="720" w:left="1080" w:header="706" w:footer="706" w:gutter="0"/>
          <w:cols w:space="851"/>
          <w:docGrid w:linePitch="360"/>
        </w:sectPr>
      </w:pPr>
    </w:p>
    <w:p w14:paraId="78AD37E1" w14:textId="77777777" w:rsidR="007766B6" w:rsidRDefault="007766B6" w:rsidP="00373302">
      <w:pPr>
        <w:jc w:val="both"/>
      </w:pPr>
      <w:r w:rsidRPr="003F234D">
        <w:rPr>
          <w:noProof/>
        </w:rPr>
        <w:lastRenderedPageBreak/>
        <w:drawing>
          <wp:anchor distT="0" distB="0" distL="114300" distR="114300" simplePos="0" relativeHeight="251720704" behindDoc="1" locked="1" layoutInCell="1" allowOverlap="1" wp14:anchorId="0B97000D" wp14:editId="3AE9AF91">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tyImages-97236975.jpg"/>
                    <pic:cNvPicPr/>
                  </pic:nvPicPr>
                  <pic:blipFill>
                    <a:blip r:embed="rId31">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5000" w:type="pct"/>
        <w:tblCellMar>
          <w:left w:w="0" w:type="dxa"/>
          <w:right w:w="0" w:type="dxa"/>
        </w:tblCellMar>
        <w:tblLook w:val="04A0" w:firstRow="1" w:lastRow="0" w:firstColumn="1" w:lastColumn="0" w:noHBand="0" w:noVBand="1"/>
      </w:tblPr>
      <w:tblGrid>
        <w:gridCol w:w="6694"/>
        <w:gridCol w:w="1693"/>
        <w:gridCol w:w="1693"/>
      </w:tblGrid>
      <w:tr w:rsidR="007E3857" w:rsidRPr="003F234D" w14:paraId="423B2350" w14:textId="77777777" w:rsidTr="009802BB">
        <w:trPr>
          <w:trHeight w:val="5855"/>
        </w:trPr>
        <w:tc>
          <w:tcPr>
            <w:tcW w:w="6694" w:type="dxa"/>
          </w:tcPr>
          <w:p w14:paraId="2845BB7C" w14:textId="77777777" w:rsidR="007E3857" w:rsidRPr="003F234D" w:rsidRDefault="007E3857" w:rsidP="00373302">
            <w:pPr>
              <w:jc w:val="both"/>
            </w:pPr>
          </w:p>
        </w:tc>
        <w:tc>
          <w:tcPr>
            <w:tcW w:w="1693" w:type="dxa"/>
          </w:tcPr>
          <w:p w14:paraId="16364A8F" w14:textId="77777777" w:rsidR="007E3857" w:rsidRPr="003F234D" w:rsidRDefault="007E3857" w:rsidP="00373302">
            <w:pPr>
              <w:jc w:val="both"/>
            </w:pPr>
          </w:p>
        </w:tc>
        <w:tc>
          <w:tcPr>
            <w:tcW w:w="1693" w:type="dxa"/>
          </w:tcPr>
          <w:p w14:paraId="3BD70081" w14:textId="77777777" w:rsidR="007E3857" w:rsidRPr="007E3857" w:rsidRDefault="007E3857" w:rsidP="00373302">
            <w:pPr>
              <w:jc w:val="both"/>
              <w:rPr>
                <w:i/>
                <w:iCs/>
              </w:rPr>
            </w:pPr>
          </w:p>
        </w:tc>
      </w:tr>
      <w:tr w:rsidR="007E3857" w:rsidRPr="003F234D" w14:paraId="2F86B93B" w14:textId="77777777" w:rsidTr="007766B6">
        <w:tc>
          <w:tcPr>
            <w:tcW w:w="6694" w:type="dxa"/>
          </w:tcPr>
          <w:p w14:paraId="71C694B8" w14:textId="77777777" w:rsidR="007E3857" w:rsidRPr="006A0A6F" w:rsidRDefault="004B67BD" w:rsidP="00373302">
            <w:pPr>
              <w:pStyle w:val="Quote5"/>
              <w:jc w:val="both"/>
              <w:rPr>
                <w:lang w:val="fr-BE"/>
              </w:rPr>
            </w:pPr>
            <w:sdt>
              <w:sdtPr>
                <w:id w:val="224660902"/>
                <w:placeholder>
                  <w:docPart w:val="28E3FB64A68E44CD96B615159E73009E"/>
                </w:placeholder>
                <w:temporary/>
                <w:showingPlcHdr/>
                <w15:appearance w15:val="hidden"/>
              </w:sdtPr>
              <w:sdtEndPr/>
              <w:sdtContent>
                <w:r w:rsidR="007E3857" w:rsidRPr="009802BB">
                  <w:t>Lorem ipsum dolor sit amet, consectetur adipiscing elit. Etiam aliquet eu mi quis lacinia.</w:t>
                </w:r>
              </w:sdtContent>
            </w:sdt>
          </w:p>
          <w:sdt>
            <w:sdtPr>
              <w:id w:val="-1242405341"/>
              <w:placeholder>
                <w:docPart w:val="280557470AEE47DBA81EDD8A60B81CBD"/>
              </w:placeholder>
              <w:temporary/>
              <w:showingPlcHdr/>
              <w15:appearance w15:val="hidden"/>
            </w:sdtPr>
            <w:sdtEndPr/>
            <w:sdtContent>
              <w:p w14:paraId="6A443CD2" w14:textId="77777777" w:rsidR="007E3857" w:rsidRPr="003F234D" w:rsidRDefault="007E3857" w:rsidP="00373302">
                <w:pPr>
                  <w:jc w:val="both"/>
                </w:pPr>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56DE265E" w14:textId="77777777" w:rsidR="007E3857" w:rsidRPr="003F234D" w:rsidRDefault="007E3857" w:rsidP="00373302">
                <w:pPr>
                  <w:jc w:val="both"/>
                </w:pPr>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2372DB70" w14:textId="77777777" w:rsidR="007E3857" w:rsidRPr="003F234D" w:rsidRDefault="007E3857" w:rsidP="00373302">
                <w:pPr>
                  <w:jc w:val="both"/>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693" w:type="dxa"/>
          </w:tcPr>
          <w:p w14:paraId="085911C3" w14:textId="77777777" w:rsidR="007E3857" w:rsidRDefault="007E3857" w:rsidP="00373302">
            <w:pPr>
              <w:pStyle w:val="Quote5"/>
              <w:jc w:val="both"/>
            </w:pPr>
          </w:p>
        </w:tc>
        <w:tc>
          <w:tcPr>
            <w:tcW w:w="1693" w:type="dxa"/>
          </w:tcPr>
          <w:p w14:paraId="5C0B108C" w14:textId="77777777" w:rsidR="007E3857" w:rsidRPr="007E3857" w:rsidRDefault="007E3857" w:rsidP="00373302">
            <w:pPr>
              <w:pStyle w:val="Quote5"/>
              <w:jc w:val="both"/>
              <w:rPr>
                <w:i w:val="0"/>
                <w:iCs/>
              </w:rPr>
            </w:pPr>
          </w:p>
        </w:tc>
      </w:tr>
    </w:tbl>
    <w:p w14:paraId="5E7CD543" w14:textId="77777777" w:rsidR="004E4BD9" w:rsidRDefault="004E4BD9" w:rsidP="00373302">
      <w:pPr>
        <w:jc w:val="both"/>
        <w:rPr>
          <w:noProof/>
        </w:rPr>
      </w:pPr>
    </w:p>
    <w:p w14:paraId="760E5A75" w14:textId="77777777" w:rsidR="009802BB" w:rsidRDefault="009802BB" w:rsidP="00373302">
      <w:pPr>
        <w:jc w:val="both"/>
        <w:rPr>
          <w:noProof/>
        </w:rPr>
        <w:sectPr w:rsidR="009802BB" w:rsidSect="007766B6">
          <w:pgSz w:w="12240" w:h="15840" w:code="1"/>
          <w:pgMar w:top="994" w:right="1080" w:bottom="720" w:left="1080" w:header="706" w:footer="706" w:gutter="0"/>
          <w:cols w:space="851"/>
          <w:docGrid w:linePitch="360"/>
        </w:sectPr>
      </w:pPr>
    </w:p>
    <w:p w14:paraId="1FB122A8" w14:textId="77777777" w:rsidR="000B3301" w:rsidRDefault="009802BB" w:rsidP="00373302">
      <w:pPr>
        <w:jc w:val="both"/>
        <w:rPr>
          <w:noProof/>
        </w:rPr>
      </w:pPr>
      <w:r>
        <w:rPr>
          <w:noProof/>
        </w:rPr>
        <w:lastRenderedPageBreak/>
        <mc:AlternateContent>
          <mc:Choice Requires="wps">
            <w:drawing>
              <wp:anchor distT="0" distB="0" distL="114300" distR="114300" simplePos="0" relativeHeight="251722752" behindDoc="1" locked="1" layoutInCell="1" allowOverlap="1" wp14:anchorId="32011409" wp14:editId="6E6A663F">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4112" cy="26060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2DA7E5" w14:textId="77777777" w:rsidR="009802BB" w:rsidRPr="0006324A" w:rsidRDefault="009802BB" w:rsidP="009802BB">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11409" id="Rectangle 24" o:spid="_x0000_s1027" alt="&quot;&quot;" style="position:absolute;left:0;text-align:left;margin-left:-54pt;margin-top:586.6pt;width:610.55pt;height:205.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" fillcolor="#14756e [3204]" stroked="f" strokeweight="1pt">
                <v:textbox>
                  <w:txbxContent>
                    <w:p w14:paraId="772DA7E5" w14:textId="77777777" w:rsidR="009802BB" w:rsidRPr="0006324A" w:rsidRDefault="009802BB" w:rsidP="009802BB">
                      <w:pPr>
                        <w:spacing w:line="192" w:lineRule="auto"/>
                        <w:ind w:right="1077"/>
                        <w:rPr>
                          <w:rFonts w:ascii="Tw Cen MT" w:hAnsi="Tw Cen MT"/>
                          <w:b/>
                          <w:bCs/>
                          <w:sz w:val="40"/>
                          <w:szCs w:val="40"/>
                        </w:rPr>
                      </w:pPr>
                    </w:p>
                  </w:txbxContent>
                </v:textbox>
                <w10:wrap anchory="page"/>
                <w10:anchorlock/>
              </v:rect>
            </w:pict>
          </mc:Fallback>
        </mc:AlternateContent>
      </w:r>
    </w:p>
    <w:tbl>
      <w:tblPr>
        <w:tblW w:w="5000" w:type="pct"/>
        <w:tblCellMar>
          <w:left w:w="0" w:type="dxa"/>
          <w:right w:w="0" w:type="dxa"/>
        </w:tblCellMar>
        <w:tblLook w:val="04A0" w:firstRow="1" w:lastRow="0" w:firstColumn="1" w:lastColumn="0" w:noHBand="0" w:noVBand="1"/>
      </w:tblPr>
      <w:tblGrid>
        <w:gridCol w:w="2474"/>
        <w:gridCol w:w="5887"/>
        <w:gridCol w:w="1719"/>
      </w:tblGrid>
      <w:tr w:rsidR="00FC0730" w14:paraId="2EAEA26D" w14:textId="77777777" w:rsidTr="0001487E">
        <w:tc>
          <w:tcPr>
            <w:tcW w:w="2477" w:type="dxa"/>
          </w:tcPr>
          <w:p w14:paraId="698B4D16" w14:textId="77777777" w:rsidR="000B3301" w:rsidRDefault="004B67BD" w:rsidP="00373302">
            <w:pPr>
              <w:pStyle w:val="Caption2"/>
              <w:jc w:val="both"/>
            </w:pPr>
            <w:sdt>
              <w:sdtPr>
                <w:id w:val="1700204883"/>
                <w:placeholder>
                  <w:docPart w:val="AFC2EAFBAF0E4ECA8D018BA3034B4913"/>
                </w:placeholder>
                <w:temporary/>
                <w:showingPlcHdr/>
                <w15:appearance w15:val="hidden"/>
              </w:sdtPr>
              <w:sdtEndPr/>
              <w:sdtContent>
                <w:r w:rsidR="000B3301" w:rsidRPr="00E403F2">
                  <w:t>Image Caption: Lorem ipsum dolor sit amet, consectetur adipiscing elit.</w:t>
                </w:r>
              </w:sdtContent>
            </w:sdt>
          </w:p>
        </w:tc>
        <w:tc>
          <w:tcPr>
            <w:tcW w:w="5887" w:type="dxa"/>
          </w:tcPr>
          <w:p w14:paraId="20193ED4" w14:textId="77777777" w:rsidR="000B3301" w:rsidRDefault="000B3301" w:rsidP="00373302">
            <w:pPr>
              <w:jc w:val="both"/>
              <w:rPr>
                <w:noProof/>
              </w:rPr>
            </w:pPr>
            <w:r>
              <w:rPr>
                <w:noProof/>
              </w:rPr>
              <w:drawing>
                <wp:inline distT="0" distB="0" distL="0" distR="0" wp14:anchorId="02E17BF2" wp14:editId="1F5CAC89">
                  <wp:extent cx="3627120" cy="3627120"/>
                  <wp:effectExtent l="0" t="0" r="0" b="0"/>
                  <wp:docPr id="194" name="Picture 194" descr="Top view of a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op view of a plant"/>
                          <pic:cNvPicPr>
                            <a:picLocks noChangeAspect="1"/>
                          </pic:cNvPicPr>
                        </pic:nvPicPr>
                        <pic:blipFill rotWithShape="1">
                          <a:blip r:embed="rId32"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722" w:type="dxa"/>
          </w:tcPr>
          <w:p w14:paraId="038C0BD5" w14:textId="77777777" w:rsidR="000B3301" w:rsidRDefault="000B3301" w:rsidP="00373302">
            <w:pPr>
              <w:jc w:val="both"/>
              <w:rPr>
                <w:noProof/>
              </w:rPr>
            </w:pPr>
          </w:p>
        </w:tc>
      </w:tr>
      <w:tr w:rsidR="000B3301" w:rsidRPr="00D06074" w14:paraId="439F5CBE" w14:textId="77777777" w:rsidTr="00475E10">
        <w:trPr>
          <w:trHeight w:val="5378"/>
        </w:trPr>
        <w:tc>
          <w:tcPr>
            <w:tcW w:w="2477" w:type="dxa"/>
          </w:tcPr>
          <w:p w14:paraId="7C9A0457" w14:textId="77777777" w:rsidR="000B3301" w:rsidRDefault="000B3301" w:rsidP="00373302">
            <w:pPr>
              <w:jc w:val="both"/>
              <w:rPr>
                <w:noProof/>
              </w:rPr>
            </w:pPr>
          </w:p>
        </w:tc>
        <w:tc>
          <w:tcPr>
            <w:tcW w:w="7609" w:type="dxa"/>
            <w:gridSpan w:val="2"/>
            <w:tcMar>
              <w:top w:w="72" w:type="dxa"/>
              <w:bottom w:w="0" w:type="dxa"/>
            </w:tcMar>
          </w:tcPr>
          <w:p w14:paraId="3BA56827" w14:textId="77777777" w:rsidR="000B3301" w:rsidRPr="006A0A6F" w:rsidRDefault="004B67BD" w:rsidP="00373302">
            <w:pPr>
              <w:pStyle w:val="Quote5"/>
              <w:jc w:val="both"/>
              <w:rPr>
                <w:lang w:val="fr-BE"/>
              </w:rPr>
            </w:pPr>
            <w:sdt>
              <w:sdtPr>
                <w:id w:val="-1256509959"/>
                <w:placeholder>
                  <w:docPart w:val="060491616FF7472381D6A4D6A60354C1"/>
                </w:placeholder>
                <w:temporary/>
                <w:showingPlcHdr/>
                <w15:appearance w15:val="hidden"/>
              </w:sdtPr>
              <w:sdtEndPr/>
              <w:sdtContent>
                <w:r w:rsidR="000B3301" w:rsidRPr="00333AAD">
                  <w:rPr>
                    <w:rStyle w:val="Quote5Char"/>
                    <w:i/>
                  </w:rPr>
                  <w:t>Lorem ipsum dolor sit amet, consectetur adipiscing elit. Etiam aliquet eu mi quis lacinia.</w:t>
                </w:r>
              </w:sdtContent>
            </w:sdt>
          </w:p>
          <w:p w14:paraId="53998565" w14:textId="77777777" w:rsidR="000B3301" w:rsidRPr="006A0A6F" w:rsidRDefault="004B67BD" w:rsidP="00373302">
            <w:pPr>
              <w:jc w:val="both"/>
              <w:rPr>
                <w:noProof/>
                <w:lang w:val="fr-BE"/>
              </w:rPr>
            </w:pPr>
            <w:sdt>
              <w:sdtPr>
                <w:rPr>
                  <w:noProof/>
                </w:rPr>
                <w:id w:val="-142892046"/>
                <w:placeholder>
                  <w:docPart w:val="836B0D301D3046AB8EBDDFB58834EC27"/>
                </w:placeholder>
                <w:temporary/>
                <w:showingPlcHdr/>
                <w15:appearance w15:val="hidden"/>
              </w:sdtPr>
              <w:sdtEndPr/>
              <w:sdtContent>
                <w:r w:rsidR="000B3301"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D06074" w14:paraId="641F1AB5" w14:textId="77777777" w:rsidTr="003129F0">
        <w:trPr>
          <w:trHeight w:val="1427"/>
        </w:trPr>
        <w:tc>
          <w:tcPr>
            <w:tcW w:w="2477" w:type="dxa"/>
          </w:tcPr>
          <w:p w14:paraId="53B5B1D3" w14:textId="77777777" w:rsidR="000B3301" w:rsidRPr="006A0A6F" w:rsidRDefault="000B3301" w:rsidP="00373302">
            <w:pPr>
              <w:jc w:val="both"/>
              <w:rPr>
                <w:noProof/>
                <w:lang w:val="fr-BE"/>
              </w:rPr>
            </w:pPr>
          </w:p>
        </w:tc>
        <w:tc>
          <w:tcPr>
            <w:tcW w:w="5887" w:type="dxa"/>
          </w:tcPr>
          <w:p w14:paraId="7C73CC75" w14:textId="77777777" w:rsidR="000B3301" w:rsidRPr="006A0A6F" w:rsidRDefault="004B67BD" w:rsidP="00373302">
            <w:pPr>
              <w:pStyle w:val="Quote7"/>
              <w:jc w:val="both"/>
              <w:rPr>
                <w:lang w:val="fr-BE"/>
              </w:rPr>
            </w:pPr>
            <w:sdt>
              <w:sdtPr>
                <w:id w:val="-775254652"/>
                <w:placeholder>
                  <w:docPart w:val="5DDA5534BE904A4981A7D71911862143"/>
                </w:placeholder>
                <w:temporary/>
                <w:showingPlcHdr/>
                <w15:appearance w15:val="hidden"/>
              </w:sdtPr>
              <w:sdtEndPr/>
              <w:sdtContent>
                <w:r w:rsidR="000B3301" w:rsidRPr="00475E10">
                  <w:rPr>
                    <w:rStyle w:val="Quote8Char"/>
                    <w:rFonts w:asciiTheme="minorHAnsi" w:hAnsiTheme="minorHAnsi"/>
                    <w:i/>
                    <w:color w:val="FFFFFF" w:themeColor="background1"/>
                    <w:sz w:val="32"/>
                  </w:rPr>
                  <w:t>Lorem ipsum dolor sit amet, consectetur adipiscing elit. Etiam aliquet eu mi quis lacinia.</w:t>
                </w:r>
              </w:sdtContent>
            </w:sdt>
          </w:p>
        </w:tc>
        <w:tc>
          <w:tcPr>
            <w:tcW w:w="1722" w:type="dxa"/>
          </w:tcPr>
          <w:p w14:paraId="0177986C" w14:textId="77777777" w:rsidR="000B3301" w:rsidRPr="006A0A6F" w:rsidRDefault="000B3301" w:rsidP="00373302">
            <w:pPr>
              <w:jc w:val="both"/>
              <w:rPr>
                <w:noProof/>
                <w:lang w:val="fr-BE"/>
              </w:rPr>
            </w:pPr>
          </w:p>
        </w:tc>
      </w:tr>
    </w:tbl>
    <w:p w14:paraId="185089CB" w14:textId="77777777" w:rsidR="000B3301" w:rsidRPr="006A0A6F" w:rsidRDefault="000B3301" w:rsidP="00373302">
      <w:pPr>
        <w:jc w:val="both"/>
        <w:rPr>
          <w:noProof/>
          <w:lang w:val="fr-BE"/>
        </w:rPr>
      </w:pPr>
    </w:p>
    <w:sectPr w:rsidR="000B3301" w:rsidRPr="006A0A6F"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C5AF6" w14:textId="77777777" w:rsidR="006A0A6F" w:rsidRDefault="006A0A6F" w:rsidP="00A63A6C">
      <w:pPr>
        <w:spacing w:after="0" w:line="240" w:lineRule="auto"/>
      </w:pPr>
      <w:r>
        <w:separator/>
      </w:r>
    </w:p>
  </w:endnote>
  <w:endnote w:type="continuationSeparator" w:id="0">
    <w:p w14:paraId="301BD428" w14:textId="77777777" w:rsidR="006A0A6F" w:rsidRDefault="006A0A6F"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5076D" w14:textId="77777777" w:rsidR="006A0A6F" w:rsidRDefault="006A0A6F" w:rsidP="00A63A6C">
      <w:pPr>
        <w:spacing w:after="0" w:line="240" w:lineRule="auto"/>
      </w:pPr>
      <w:r>
        <w:separator/>
      </w:r>
    </w:p>
  </w:footnote>
  <w:footnote w:type="continuationSeparator" w:id="0">
    <w:p w14:paraId="3E605B08" w14:textId="77777777" w:rsidR="006A0A6F" w:rsidRDefault="006A0A6F"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183BE5"/>
    <w:multiLevelType w:val="multilevel"/>
    <w:tmpl w:val="DD049D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1B6F50"/>
    <w:multiLevelType w:val="multilevel"/>
    <w:tmpl w:val="4C7A5944"/>
    <w:lvl w:ilvl="0">
      <w:numFmt w:val="bullet"/>
      <w:lvlText w:val="-"/>
      <w:lvlJc w:val="left"/>
      <w:pPr>
        <w:ind w:left="720" w:hanging="360"/>
      </w:pPr>
      <w:rPr>
        <w:rFonts w:ascii="Calibri" w:eastAsia="DengXian"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876976">
    <w:abstractNumId w:val="2"/>
  </w:num>
  <w:num w:numId="2" w16cid:durableId="634024122">
    <w:abstractNumId w:val="6"/>
  </w:num>
  <w:num w:numId="3" w16cid:durableId="1423378684">
    <w:abstractNumId w:val="4"/>
  </w:num>
  <w:num w:numId="4" w16cid:durableId="1842310907">
    <w:abstractNumId w:val="0"/>
  </w:num>
  <w:num w:numId="5" w16cid:durableId="696975531">
    <w:abstractNumId w:val="1"/>
  </w:num>
  <w:num w:numId="6" w16cid:durableId="206528128">
    <w:abstractNumId w:val="5"/>
  </w:num>
  <w:num w:numId="7" w16cid:durableId="3144592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6A0A6F"/>
    <w:rsid w:val="00002642"/>
    <w:rsid w:val="0001487E"/>
    <w:rsid w:val="0001638A"/>
    <w:rsid w:val="0002400C"/>
    <w:rsid w:val="00024F90"/>
    <w:rsid w:val="0002620A"/>
    <w:rsid w:val="00036B49"/>
    <w:rsid w:val="00037F6E"/>
    <w:rsid w:val="00047CE7"/>
    <w:rsid w:val="000516BB"/>
    <w:rsid w:val="000529F1"/>
    <w:rsid w:val="00053705"/>
    <w:rsid w:val="0005379A"/>
    <w:rsid w:val="000600BA"/>
    <w:rsid w:val="0006324A"/>
    <w:rsid w:val="00084FF8"/>
    <w:rsid w:val="0008671B"/>
    <w:rsid w:val="00087ED6"/>
    <w:rsid w:val="000B3301"/>
    <w:rsid w:val="000B3B89"/>
    <w:rsid w:val="000B451E"/>
    <w:rsid w:val="000F323E"/>
    <w:rsid w:val="001237B0"/>
    <w:rsid w:val="001401F6"/>
    <w:rsid w:val="001418AC"/>
    <w:rsid w:val="001760A1"/>
    <w:rsid w:val="00176B99"/>
    <w:rsid w:val="00197414"/>
    <w:rsid w:val="001B3360"/>
    <w:rsid w:val="001D0736"/>
    <w:rsid w:val="001D086C"/>
    <w:rsid w:val="001E2618"/>
    <w:rsid w:val="001E7D80"/>
    <w:rsid w:val="001F5C05"/>
    <w:rsid w:val="001F7BC5"/>
    <w:rsid w:val="0021311F"/>
    <w:rsid w:val="00220B9B"/>
    <w:rsid w:val="002669F8"/>
    <w:rsid w:val="0028265E"/>
    <w:rsid w:val="002A4639"/>
    <w:rsid w:val="002A47A0"/>
    <w:rsid w:val="002A4DBB"/>
    <w:rsid w:val="002A7535"/>
    <w:rsid w:val="002B26F7"/>
    <w:rsid w:val="002B4439"/>
    <w:rsid w:val="002D5DAC"/>
    <w:rsid w:val="002E700F"/>
    <w:rsid w:val="002F517F"/>
    <w:rsid w:val="00310C8A"/>
    <w:rsid w:val="003129F0"/>
    <w:rsid w:val="0032122F"/>
    <w:rsid w:val="00327A7B"/>
    <w:rsid w:val="0033160C"/>
    <w:rsid w:val="00332026"/>
    <w:rsid w:val="00333AAD"/>
    <w:rsid w:val="00333F79"/>
    <w:rsid w:val="00334A0A"/>
    <w:rsid w:val="0033767E"/>
    <w:rsid w:val="00346FEB"/>
    <w:rsid w:val="00373302"/>
    <w:rsid w:val="003A290D"/>
    <w:rsid w:val="003C2F6B"/>
    <w:rsid w:val="003D0860"/>
    <w:rsid w:val="003D7B43"/>
    <w:rsid w:val="003E2204"/>
    <w:rsid w:val="003E3496"/>
    <w:rsid w:val="003F234D"/>
    <w:rsid w:val="00423E2D"/>
    <w:rsid w:val="00475E10"/>
    <w:rsid w:val="004763EE"/>
    <w:rsid w:val="004A7CCE"/>
    <w:rsid w:val="004B1BCB"/>
    <w:rsid w:val="004B67BD"/>
    <w:rsid w:val="004C0C3F"/>
    <w:rsid w:val="004C43D2"/>
    <w:rsid w:val="004C6B8A"/>
    <w:rsid w:val="004E4BD9"/>
    <w:rsid w:val="004E5762"/>
    <w:rsid w:val="00503CB7"/>
    <w:rsid w:val="00506E3F"/>
    <w:rsid w:val="00522DD6"/>
    <w:rsid w:val="00533DB7"/>
    <w:rsid w:val="005729DE"/>
    <w:rsid w:val="00582782"/>
    <w:rsid w:val="00593F53"/>
    <w:rsid w:val="005978FD"/>
    <w:rsid w:val="005A20B8"/>
    <w:rsid w:val="005A586E"/>
    <w:rsid w:val="005B1DED"/>
    <w:rsid w:val="005B275C"/>
    <w:rsid w:val="005B6BBD"/>
    <w:rsid w:val="005E0098"/>
    <w:rsid w:val="005F1D1B"/>
    <w:rsid w:val="005F3405"/>
    <w:rsid w:val="005F4B01"/>
    <w:rsid w:val="005F7996"/>
    <w:rsid w:val="00601D66"/>
    <w:rsid w:val="00617F7D"/>
    <w:rsid w:val="00642B92"/>
    <w:rsid w:val="0064312D"/>
    <w:rsid w:val="0066466E"/>
    <w:rsid w:val="006960F4"/>
    <w:rsid w:val="006A0A6F"/>
    <w:rsid w:val="006A2477"/>
    <w:rsid w:val="006A3A69"/>
    <w:rsid w:val="006A534E"/>
    <w:rsid w:val="006B6D4B"/>
    <w:rsid w:val="006F1C50"/>
    <w:rsid w:val="00730D5A"/>
    <w:rsid w:val="007519D1"/>
    <w:rsid w:val="007574CB"/>
    <w:rsid w:val="00770336"/>
    <w:rsid w:val="007766B6"/>
    <w:rsid w:val="00777073"/>
    <w:rsid w:val="007831F1"/>
    <w:rsid w:val="007865A7"/>
    <w:rsid w:val="007B1E9A"/>
    <w:rsid w:val="007C106A"/>
    <w:rsid w:val="007E10BC"/>
    <w:rsid w:val="007E37D0"/>
    <w:rsid w:val="007E3857"/>
    <w:rsid w:val="007F19C0"/>
    <w:rsid w:val="007F250D"/>
    <w:rsid w:val="00803DAD"/>
    <w:rsid w:val="00841014"/>
    <w:rsid w:val="00846719"/>
    <w:rsid w:val="008546A8"/>
    <w:rsid w:val="00856833"/>
    <w:rsid w:val="00857787"/>
    <w:rsid w:val="00863B34"/>
    <w:rsid w:val="00864509"/>
    <w:rsid w:val="00866E5F"/>
    <w:rsid w:val="00874351"/>
    <w:rsid w:val="00885BC3"/>
    <w:rsid w:val="00897A9B"/>
    <w:rsid w:val="008A408B"/>
    <w:rsid w:val="008C3979"/>
    <w:rsid w:val="008C770D"/>
    <w:rsid w:val="008F2B87"/>
    <w:rsid w:val="008F3276"/>
    <w:rsid w:val="00900A34"/>
    <w:rsid w:val="009170EF"/>
    <w:rsid w:val="00922B8C"/>
    <w:rsid w:val="00922FCD"/>
    <w:rsid w:val="00942894"/>
    <w:rsid w:val="00965DF5"/>
    <w:rsid w:val="009802BB"/>
    <w:rsid w:val="009A3397"/>
    <w:rsid w:val="009D472B"/>
    <w:rsid w:val="009F4FE7"/>
    <w:rsid w:val="00A02437"/>
    <w:rsid w:val="00A06182"/>
    <w:rsid w:val="00A57E76"/>
    <w:rsid w:val="00A60543"/>
    <w:rsid w:val="00A618B4"/>
    <w:rsid w:val="00A63A6C"/>
    <w:rsid w:val="00A75D34"/>
    <w:rsid w:val="00A87F08"/>
    <w:rsid w:val="00AB432D"/>
    <w:rsid w:val="00AB538E"/>
    <w:rsid w:val="00AE6FF4"/>
    <w:rsid w:val="00AF1743"/>
    <w:rsid w:val="00B060F1"/>
    <w:rsid w:val="00B069D9"/>
    <w:rsid w:val="00B0794A"/>
    <w:rsid w:val="00B07FC3"/>
    <w:rsid w:val="00B159B4"/>
    <w:rsid w:val="00B225C1"/>
    <w:rsid w:val="00B31872"/>
    <w:rsid w:val="00B55249"/>
    <w:rsid w:val="00B836B2"/>
    <w:rsid w:val="00BE0D18"/>
    <w:rsid w:val="00C034E4"/>
    <w:rsid w:val="00C35F6A"/>
    <w:rsid w:val="00C50B1C"/>
    <w:rsid w:val="00C6044C"/>
    <w:rsid w:val="00C94936"/>
    <w:rsid w:val="00C97BBF"/>
    <w:rsid w:val="00CB43CD"/>
    <w:rsid w:val="00CC782F"/>
    <w:rsid w:val="00CD2A19"/>
    <w:rsid w:val="00CD7B1F"/>
    <w:rsid w:val="00CE4711"/>
    <w:rsid w:val="00CE687D"/>
    <w:rsid w:val="00CF0940"/>
    <w:rsid w:val="00D06074"/>
    <w:rsid w:val="00D1081A"/>
    <w:rsid w:val="00D42475"/>
    <w:rsid w:val="00D528B9"/>
    <w:rsid w:val="00D559CD"/>
    <w:rsid w:val="00D7595A"/>
    <w:rsid w:val="00D91887"/>
    <w:rsid w:val="00DB1878"/>
    <w:rsid w:val="00DB5DAB"/>
    <w:rsid w:val="00DC49B0"/>
    <w:rsid w:val="00DD35A9"/>
    <w:rsid w:val="00DD402D"/>
    <w:rsid w:val="00DD58CC"/>
    <w:rsid w:val="00DE03FC"/>
    <w:rsid w:val="00DE2F2B"/>
    <w:rsid w:val="00DE3223"/>
    <w:rsid w:val="00DE6CD4"/>
    <w:rsid w:val="00E04D7E"/>
    <w:rsid w:val="00E203D4"/>
    <w:rsid w:val="00E33FB2"/>
    <w:rsid w:val="00E367B1"/>
    <w:rsid w:val="00E403F2"/>
    <w:rsid w:val="00E43389"/>
    <w:rsid w:val="00E543CD"/>
    <w:rsid w:val="00E6258B"/>
    <w:rsid w:val="00E77529"/>
    <w:rsid w:val="00E819C5"/>
    <w:rsid w:val="00E83650"/>
    <w:rsid w:val="00E91500"/>
    <w:rsid w:val="00E94F13"/>
    <w:rsid w:val="00EA21D0"/>
    <w:rsid w:val="00EA2F46"/>
    <w:rsid w:val="00EA79BE"/>
    <w:rsid w:val="00EC6438"/>
    <w:rsid w:val="00EE76D2"/>
    <w:rsid w:val="00EF570D"/>
    <w:rsid w:val="00F07EB9"/>
    <w:rsid w:val="00F13E0F"/>
    <w:rsid w:val="00F15CF6"/>
    <w:rsid w:val="00F3223A"/>
    <w:rsid w:val="00F4640E"/>
    <w:rsid w:val="00F75750"/>
    <w:rsid w:val="00F825AD"/>
    <w:rsid w:val="00FA7B64"/>
    <w:rsid w:val="00FB24E8"/>
    <w:rsid w:val="00FC0730"/>
    <w:rsid w:val="00FD0AB3"/>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952DF0"/>
  <w15:chartTrackingRefBased/>
  <w15:docId w15:val="{B3620AEB-F077-4836-961F-BD9DB4E9F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uiPriority w:val="1"/>
    <w:qFormat/>
    <w:rsid w:val="00E83650"/>
    <w:pPr>
      <w:spacing w:after="0" w:line="240" w:lineRule="auto"/>
    </w:pPr>
    <w:rPr>
      <w:color w:val="2A2A2A" w:themeColor="text2"/>
      <w:sz w:val="20"/>
      <w:szCs w:val="20"/>
    </w:rPr>
  </w:style>
  <w:style w:type="table" w:styleId="TableGridLight">
    <w:name w:val="Grid Table Light"/>
    <w:basedOn w:val="TableNormal"/>
    <w:uiPriority w:val="40"/>
    <w:rsid w:val="00D55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559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00A34"/>
    <w:rPr>
      <w:color w:val="01B1AE" w:themeColor="hyperlink"/>
      <w:u w:val="single"/>
    </w:rPr>
  </w:style>
  <w:style w:type="character" w:styleId="UnresolvedMention">
    <w:name w:val="Unresolved Mention"/>
    <w:basedOn w:val="DefaultParagraphFont"/>
    <w:uiPriority w:val="99"/>
    <w:semiHidden/>
    <w:unhideWhenUsed/>
    <w:rsid w:val="00900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228530">
      <w:bodyDiv w:val="1"/>
      <w:marLeft w:val="0"/>
      <w:marRight w:val="0"/>
      <w:marTop w:val="0"/>
      <w:marBottom w:val="0"/>
      <w:divBdr>
        <w:top w:val="none" w:sz="0" w:space="0" w:color="auto"/>
        <w:left w:val="none" w:sz="0" w:space="0" w:color="auto"/>
        <w:bottom w:val="none" w:sz="0" w:space="0" w:color="auto"/>
        <w:right w:val="none" w:sz="0" w:space="0" w:color="auto"/>
      </w:divBdr>
    </w:div>
    <w:div w:id="470825438">
      <w:bodyDiv w:val="1"/>
      <w:marLeft w:val="0"/>
      <w:marRight w:val="0"/>
      <w:marTop w:val="0"/>
      <w:marBottom w:val="0"/>
      <w:divBdr>
        <w:top w:val="none" w:sz="0" w:space="0" w:color="auto"/>
        <w:left w:val="none" w:sz="0" w:space="0" w:color="auto"/>
        <w:bottom w:val="none" w:sz="0" w:space="0" w:color="auto"/>
        <w:right w:val="none" w:sz="0" w:space="0" w:color="auto"/>
      </w:divBdr>
    </w:div>
    <w:div w:id="499809878">
      <w:bodyDiv w:val="1"/>
      <w:marLeft w:val="0"/>
      <w:marRight w:val="0"/>
      <w:marTop w:val="0"/>
      <w:marBottom w:val="0"/>
      <w:divBdr>
        <w:top w:val="none" w:sz="0" w:space="0" w:color="auto"/>
        <w:left w:val="none" w:sz="0" w:space="0" w:color="auto"/>
        <w:bottom w:val="none" w:sz="0" w:space="0" w:color="auto"/>
        <w:right w:val="none" w:sz="0" w:space="0" w:color="auto"/>
      </w:divBdr>
    </w:div>
    <w:div w:id="1003555158">
      <w:bodyDiv w:val="1"/>
      <w:marLeft w:val="0"/>
      <w:marRight w:val="0"/>
      <w:marTop w:val="0"/>
      <w:marBottom w:val="0"/>
      <w:divBdr>
        <w:top w:val="none" w:sz="0" w:space="0" w:color="auto"/>
        <w:left w:val="none" w:sz="0" w:space="0" w:color="auto"/>
        <w:bottom w:val="none" w:sz="0" w:space="0" w:color="auto"/>
        <w:right w:val="none" w:sz="0" w:space="0" w:color="auto"/>
      </w:divBdr>
    </w:div>
    <w:div w:id="1366099188">
      <w:bodyDiv w:val="1"/>
      <w:marLeft w:val="0"/>
      <w:marRight w:val="0"/>
      <w:marTop w:val="0"/>
      <w:marBottom w:val="0"/>
      <w:divBdr>
        <w:top w:val="none" w:sz="0" w:space="0" w:color="auto"/>
        <w:left w:val="none" w:sz="0" w:space="0" w:color="auto"/>
        <w:bottom w:val="none" w:sz="0" w:space="0" w:color="auto"/>
        <w:right w:val="none" w:sz="0" w:space="0" w:color="auto"/>
      </w:divBdr>
    </w:div>
    <w:div w:id="1733845667">
      <w:bodyDiv w:val="1"/>
      <w:marLeft w:val="0"/>
      <w:marRight w:val="0"/>
      <w:marTop w:val="0"/>
      <w:marBottom w:val="0"/>
      <w:divBdr>
        <w:top w:val="none" w:sz="0" w:space="0" w:color="auto"/>
        <w:left w:val="none" w:sz="0" w:space="0" w:color="auto"/>
        <w:bottom w:val="none" w:sz="0" w:space="0" w:color="auto"/>
        <w:right w:val="none" w:sz="0" w:space="0" w:color="auto"/>
      </w:divBdr>
    </w:div>
    <w:div w:id="2068643973">
      <w:bodyDiv w:val="1"/>
      <w:marLeft w:val="0"/>
      <w:marRight w:val="0"/>
      <w:marTop w:val="0"/>
      <w:marBottom w:val="0"/>
      <w:divBdr>
        <w:top w:val="none" w:sz="0" w:space="0" w:color="auto"/>
        <w:left w:val="none" w:sz="0" w:space="0" w:color="auto"/>
        <w:bottom w:val="none" w:sz="0" w:space="0" w:color="auto"/>
        <w:right w:val="none" w:sz="0" w:space="0" w:color="auto"/>
      </w:divBdr>
    </w:div>
    <w:div w:id="210141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19.jpeg"/><Relationship Id="rId5" Type="http://schemas.openxmlformats.org/officeDocument/2006/relationships/customXml" Target="../customXml/item5.xml"/><Relationship Id="rId15" Type="http://schemas.openxmlformats.org/officeDocument/2006/relationships/hyperlink" Target="https://github.com/Malakof/mlops_london_firebrigade" TargetMode="External"/><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fa\AppData\Local\Microsoft\Office\16.0\DTS\en-BE%7bD804AF73-EAA4-4CC3-A38F-1D4639C5E1EE%7d\%7b4B76A3F1-BC5A-4E9E-AC50-F12F7D920171%7dtf3374248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7BBCCBCAA29430A8C86FC5F46EF9095"/>
        <w:category>
          <w:name w:val="General"/>
          <w:gallery w:val="placeholder"/>
        </w:category>
        <w:types>
          <w:type w:val="bbPlcHdr"/>
        </w:types>
        <w:behaviors>
          <w:behavior w:val="content"/>
        </w:behaviors>
        <w:guid w:val="{4C999128-62EF-48ED-BF79-5B1762E1E6D4}"/>
      </w:docPartPr>
      <w:docPartBody>
        <w:p w:rsidR="00985A8B" w:rsidRDefault="00985A8B">
          <w:pPr>
            <w:pStyle w:val="37BBCCBCAA29430A8C86FC5F46EF9095"/>
          </w:pPr>
          <w:r w:rsidRPr="009802BB">
            <w:t>Lorem ipsum suas dolor sit amet, cu option vim possim aperiri.</w:t>
          </w:r>
        </w:p>
      </w:docPartBody>
    </w:docPart>
    <w:docPart>
      <w:docPartPr>
        <w:name w:val="BFC49CA08404416A8141B76F9691C9CC"/>
        <w:category>
          <w:name w:val="General"/>
          <w:gallery w:val="placeholder"/>
        </w:category>
        <w:types>
          <w:type w:val="bbPlcHdr"/>
        </w:types>
        <w:behaviors>
          <w:behavior w:val="content"/>
        </w:behaviors>
        <w:guid w:val="{9498A40A-D32D-4E3D-A7A0-3489617E9238}"/>
      </w:docPartPr>
      <w:docPartBody>
        <w:p w:rsidR="00985A8B" w:rsidRDefault="00985A8B">
          <w:pPr>
            <w:pStyle w:val="BFC49CA08404416A8141B76F9691C9CC"/>
          </w:pPr>
          <w:r w:rsidRPr="009802BB">
            <w:t>Lorem ipsum dolor sit amet, consectetur adipiscing elit. Etiam aliquet eu mi quis lacinia.</w:t>
          </w:r>
        </w:p>
      </w:docPartBody>
    </w:docPart>
    <w:docPart>
      <w:docPartPr>
        <w:name w:val="A72172C5913344CC80C4F6AE6124D345"/>
        <w:category>
          <w:name w:val="General"/>
          <w:gallery w:val="placeholder"/>
        </w:category>
        <w:types>
          <w:type w:val="bbPlcHdr"/>
        </w:types>
        <w:behaviors>
          <w:behavior w:val="content"/>
        </w:behaviors>
        <w:guid w:val="{F78EC558-9391-4807-8B61-2F28F529BFC5}"/>
      </w:docPartPr>
      <w:docPartBody>
        <w:p w:rsidR="00985A8B" w:rsidRDefault="00985A8B">
          <w:pPr>
            <w:pStyle w:val="A72172C5913344CC80C4F6AE6124D345"/>
          </w:pPr>
          <w:r w:rsidRPr="003F234D">
            <w:t>Section Title</w:t>
          </w:r>
        </w:p>
      </w:docPartBody>
    </w:docPart>
    <w:docPart>
      <w:docPartPr>
        <w:name w:val="79B0F29718EB48699B5C781452FB8354"/>
        <w:category>
          <w:name w:val="General"/>
          <w:gallery w:val="placeholder"/>
        </w:category>
        <w:types>
          <w:type w:val="bbPlcHdr"/>
        </w:types>
        <w:behaviors>
          <w:behavior w:val="content"/>
        </w:behaviors>
        <w:guid w:val="{973CACFA-6FF7-40F6-A4B9-A552684EAD9A}"/>
      </w:docPartPr>
      <w:docPartBody>
        <w:p w:rsidR="00985A8B" w:rsidRPr="003F234D" w:rsidRDefault="00985A8B"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985A8B" w:rsidRPr="003F234D" w:rsidRDefault="00985A8B" w:rsidP="002B4439">
          <w:pPr>
            <w:rPr>
              <w:noProof/>
            </w:rPr>
          </w:pPr>
          <w:r w:rsidRPr="003F234D">
            <w:rPr>
              <w:noProof/>
            </w:rPr>
            <w:t xml:space="preserve">Donec sed malesuada orci. Vestibulum faucibus nulla eu est venenatis egestas. Mauris congue dolor et dolor commodo gravida. </w:t>
          </w:r>
        </w:p>
        <w:p w:rsidR="00985A8B" w:rsidRPr="003F234D" w:rsidRDefault="00985A8B" w:rsidP="002B4439">
          <w:pPr>
            <w:rPr>
              <w:noProof/>
            </w:rPr>
          </w:pPr>
          <w:r w:rsidRPr="003F234D">
            <w:rPr>
              <w:noProof/>
            </w:rPr>
            <w:t xml:space="preserve">Fusce eu suscipit lacus, id egestas nisi. Ut nec dapibus sapien, id cursus risus. Nullam porttitor, mauris sit amet laoreet ultricies, nulla nibh iaculis tortor, eu congue nisi justo in lorem. </w:t>
          </w:r>
        </w:p>
        <w:p w:rsidR="00985A8B" w:rsidRPr="003F234D" w:rsidRDefault="00985A8B" w:rsidP="002B4439">
          <w:pPr>
            <w:rPr>
              <w:noProof/>
            </w:rPr>
          </w:pPr>
          <w:r w:rsidRPr="003F234D">
            <w:rPr>
              <w:noProof/>
            </w:rPr>
            <w:t xml:space="preserve">Pellentesque vel congue ante. Suspendisse pretium sem est, a tincidunt nunc dictum a. In mattis arcu dui, non pretium risus convallis quis. Morbi ornare condimentum pharetra. </w:t>
          </w:r>
        </w:p>
        <w:p w:rsidR="00985A8B" w:rsidRPr="003F234D" w:rsidRDefault="00985A8B" w:rsidP="002B4439">
          <w:pPr>
            <w:rPr>
              <w:noProof/>
            </w:rPr>
          </w:pPr>
          <w:r w:rsidRPr="003F234D">
            <w:rPr>
              <w:noProof/>
            </w:rPr>
            <w:t>Vestibulum vitae posuere risus, at viverra metus. Quisque congue, ligula at vulputate blandit, urna ante cursus ligula, bibendum blandit velit nunc nec felis.</w:t>
          </w:r>
        </w:p>
        <w:p w:rsidR="00985A8B" w:rsidRPr="003F234D" w:rsidRDefault="00985A8B" w:rsidP="002B4439">
          <w:pPr>
            <w:rPr>
              <w:noProof/>
            </w:rPr>
          </w:pPr>
          <w:r w:rsidRPr="003F234D">
            <w:rPr>
              <w:noProof/>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985A8B" w:rsidRPr="003F234D" w:rsidRDefault="00985A8B" w:rsidP="002B4439">
          <w:pPr>
            <w:rPr>
              <w:noProof/>
            </w:rPr>
          </w:pPr>
          <w:r w:rsidRPr="003F234D">
            <w:rPr>
              <w:noProof/>
            </w:rPr>
            <w:t xml:space="preserve">Lorem ipsum dolor sit amet, consectetur adipiscing elit. Etiam aliquet eu mi quis lacinia. Ut fermentum a magna ut eleifend. Integer convallis suscipit ante eu varius. </w:t>
          </w:r>
        </w:p>
        <w:p w:rsidR="00985A8B" w:rsidRPr="003F234D" w:rsidRDefault="00985A8B" w:rsidP="002B4439">
          <w:pPr>
            <w:rPr>
              <w:noProof/>
            </w:rPr>
          </w:pPr>
          <w:r w:rsidRPr="003F234D">
            <w:rPr>
              <w:noProof/>
            </w:rPr>
            <w:t xml:space="preserve">Lorem ipsum dolor sit amet, consectetur adipiscing elit. Etiam aliquet eu mi quis lacinia. Ut fermentum a magna ut eleifend. Integer convallis suscipit ante eu varius. </w:t>
          </w:r>
        </w:p>
        <w:p w:rsidR="00985A8B" w:rsidRDefault="00985A8B">
          <w:pPr>
            <w:pStyle w:val="79B0F29718EB48699B5C781452FB8354"/>
          </w:pPr>
          <w:r w:rsidRPr="003F234D">
            <w:rPr>
              <w:noProof/>
            </w:rPr>
            <w:t>Donec sed malesuada orci. Vestibulum faucibus nulla eu est venenatis egestas. Mauris congue dolor et dolor commodo gravida. Fusce eu suscipit lacus, id egestas nisi. Ut nec dapibus sapien, id cursus risus.</w:t>
          </w:r>
        </w:p>
      </w:docPartBody>
    </w:docPart>
    <w:docPart>
      <w:docPartPr>
        <w:name w:val="E7C5A565A94E4128B2E1F806F4131ADA"/>
        <w:category>
          <w:name w:val="General"/>
          <w:gallery w:val="placeholder"/>
        </w:category>
        <w:types>
          <w:type w:val="bbPlcHdr"/>
        </w:types>
        <w:behaviors>
          <w:behavior w:val="content"/>
        </w:behaviors>
        <w:guid w:val="{22BC85B9-D2F7-403B-B463-03D8B5E8F2CA}"/>
      </w:docPartPr>
      <w:docPartBody>
        <w:p w:rsidR="00985A8B" w:rsidRDefault="00985A8B">
          <w:pPr>
            <w:pStyle w:val="E7C5A565A94E4128B2E1F806F4131ADA"/>
          </w:pPr>
          <w:r w:rsidRPr="003F234D">
            <w:t>Section Title</w:t>
          </w:r>
        </w:p>
      </w:docPartBody>
    </w:docPart>
    <w:docPart>
      <w:docPartPr>
        <w:name w:val="9DB6F8A4663145FCA0A22633259CC10B"/>
        <w:category>
          <w:name w:val="General"/>
          <w:gallery w:val="placeholder"/>
        </w:category>
        <w:types>
          <w:type w:val="bbPlcHdr"/>
        </w:types>
        <w:behaviors>
          <w:behavior w:val="content"/>
        </w:behaviors>
        <w:guid w:val="{5969EE95-452B-4289-A080-FD5E012B026D}"/>
      </w:docPartPr>
      <w:docPartBody>
        <w:p w:rsidR="00985A8B" w:rsidRDefault="00985A8B">
          <w:pPr>
            <w:pStyle w:val="9DB6F8A4663145FCA0A22633259CC10B"/>
          </w:pPr>
          <w:r w:rsidRPr="003F234D">
            <w:t>Lorem ipsum dolor sit amet, consectetur adipiscing elit. Etiam aliquet eu mi quis lacinia. Ut fermentum a magna ut eleifend. Integer convallis suscipit ante eu varius. fdfd</w:t>
          </w:r>
        </w:p>
      </w:docPartBody>
    </w:docPart>
    <w:docPart>
      <w:docPartPr>
        <w:name w:val="B913DF4D1EDE4F328C79FA836B28FBC1"/>
        <w:category>
          <w:name w:val="General"/>
          <w:gallery w:val="placeholder"/>
        </w:category>
        <w:types>
          <w:type w:val="bbPlcHdr"/>
        </w:types>
        <w:behaviors>
          <w:behavior w:val="content"/>
        </w:behaviors>
        <w:guid w:val="{82BEDC25-5E92-4CF6-8974-13D7C5F68475}"/>
      </w:docPartPr>
      <w:docPartBody>
        <w:p w:rsidR="00985A8B" w:rsidRDefault="00985A8B">
          <w:pPr>
            <w:pStyle w:val="B913DF4D1EDE4F328C79FA836B28FBC1"/>
          </w:pPr>
          <w:r w:rsidRPr="009802BB">
            <w:t>Lorem ipsum suas dolor sit amet, cu option tritani ius possim aperiri.</w:t>
          </w:r>
        </w:p>
      </w:docPartBody>
    </w:docPart>
    <w:docPart>
      <w:docPartPr>
        <w:name w:val="97376C3D53EE4E5CB948E8036B935D1E"/>
        <w:category>
          <w:name w:val="General"/>
          <w:gallery w:val="placeholder"/>
        </w:category>
        <w:types>
          <w:type w:val="bbPlcHdr"/>
        </w:types>
        <w:behaviors>
          <w:behavior w:val="content"/>
        </w:behaviors>
        <w:guid w:val="{6C95ECB3-0267-4F07-9F20-53BEBF4B5F49}"/>
      </w:docPartPr>
      <w:docPartBody>
        <w:p w:rsidR="00985A8B" w:rsidRDefault="00985A8B">
          <w:pPr>
            <w:pStyle w:val="97376C3D53EE4E5CB948E8036B935D1E"/>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06BFCB72C487476496BD3DD1593AA522"/>
        <w:category>
          <w:name w:val="General"/>
          <w:gallery w:val="placeholder"/>
        </w:category>
        <w:types>
          <w:type w:val="bbPlcHdr"/>
        </w:types>
        <w:behaviors>
          <w:behavior w:val="content"/>
        </w:behaviors>
        <w:guid w:val="{DE19570C-A0A4-4C34-A9CB-C99037F1F4E9}"/>
      </w:docPartPr>
      <w:docPartBody>
        <w:p w:rsidR="00985A8B" w:rsidRPr="009802BB" w:rsidRDefault="00985A8B" w:rsidP="009802BB">
          <w:pPr>
            <w:spacing w:before="240"/>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985A8B" w:rsidRDefault="00985A8B">
          <w:pPr>
            <w:pStyle w:val="06BFCB72C487476496BD3DD1593AA522"/>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61D2E345CA904E31AA5B8999AE4F7A80"/>
        <w:category>
          <w:name w:val="General"/>
          <w:gallery w:val="placeholder"/>
        </w:category>
        <w:types>
          <w:type w:val="bbPlcHdr"/>
        </w:types>
        <w:behaviors>
          <w:behavior w:val="content"/>
        </w:behaviors>
        <w:guid w:val="{BEB2355C-D4BD-49F4-AE97-0557EF1990A3}"/>
      </w:docPartPr>
      <w:docPartBody>
        <w:p w:rsidR="00985A8B" w:rsidRDefault="00985A8B">
          <w:pPr>
            <w:pStyle w:val="61D2E345CA904E31AA5B8999AE4F7A80"/>
          </w:pPr>
          <w:r w:rsidRPr="00E403F2">
            <w:t>Image Caption: Lorem ipsum dolor sit amet, consectetur adipiscing elit.</w:t>
          </w:r>
        </w:p>
      </w:docPartBody>
    </w:docPart>
    <w:docPart>
      <w:docPartPr>
        <w:name w:val="28E3FB64A68E44CD96B615159E73009E"/>
        <w:category>
          <w:name w:val="General"/>
          <w:gallery w:val="placeholder"/>
        </w:category>
        <w:types>
          <w:type w:val="bbPlcHdr"/>
        </w:types>
        <w:behaviors>
          <w:behavior w:val="content"/>
        </w:behaviors>
        <w:guid w:val="{8369F884-401D-48AE-A904-93ACEA880887}"/>
      </w:docPartPr>
      <w:docPartBody>
        <w:p w:rsidR="00985A8B" w:rsidRDefault="00985A8B">
          <w:pPr>
            <w:pStyle w:val="28E3FB64A68E44CD96B615159E73009E"/>
          </w:pPr>
          <w:r w:rsidRPr="009802BB">
            <w:t>Lorem ipsum dolor sit amet, consectetur adipiscing elit. Etiam aliquet eu mi quis lacinia.</w:t>
          </w:r>
        </w:p>
      </w:docPartBody>
    </w:docPart>
    <w:docPart>
      <w:docPartPr>
        <w:name w:val="280557470AEE47DBA81EDD8A60B81CBD"/>
        <w:category>
          <w:name w:val="General"/>
          <w:gallery w:val="placeholder"/>
        </w:category>
        <w:types>
          <w:type w:val="bbPlcHdr"/>
        </w:types>
        <w:behaviors>
          <w:behavior w:val="content"/>
        </w:behaviors>
        <w:guid w:val="{6EECBFCA-2203-4EBE-8886-E339145B9A5F}"/>
      </w:docPartPr>
      <w:docPartBody>
        <w:p w:rsidR="00985A8B" w:rsidRPr="003F234D" w:rsidRDefault="00985A8B"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985A8B" w:rsidRPr="003F234D" w:rsidRDefault="00985A8B"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985A8B" w:rsidRDefault="00985A8B">
          <w:pPr>
            <w:pStyle w:val="280557470AEE47DBA81EDD8A60B81CBD"/>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AFC2EAFBAF0E4ECA8D018BA3034B4913"/>
        <w:category>
          <w:name w:val="General"/>
          <w:gallery w:val="placeholder"/>
        </w:category>
        <w:types>
          <w:type w:val="bbPlcHdr"/>
        </w:types>
        <w:behaviors>
          <w:behavior w:val="content"/>
        </w:behaviors>
        <w:guid w:val="{0CA3E7C0-0B1E-4799-A043-72F240CD0874}"/>
      </w:docPartPr>
      <w:docPartBody>
        <w:p w:rsidR="00985A8B" w:rsidRDefault="00985A8B">
          <w:pPr>
            <w:pStyle w:val="AFC2EAFBAF0E4ECA8D018BA3034B4913"/>
          </w:pPr>
          <w:r w:rsidRPr="00E403F2">
            <w:t>Image Caption: Lorem ipsum dolor sit amet, consectetur adipiscing elit.</w:t>
          </w:r>
        </w:p>
      </w:docPartBody>
    </w:docPart>
    <w:docPart>
      <w:docPartPr>
        <w:name w:val="060491616FF7472381D6A4D6A60354C1"/>
        <w:category>
          <w:name w:val="General"/>
          <w:gallery w:val="placeholder"/>
        </w:category>
        <w:types>
          <w:type w:val="bbPlcHdr"/>
        </w:types>
        <w:behaviors>
          <w:behavior w:val="content"/>
        </w:behaviors>
        <w:guid w:val="{785629D6-B14B-4EA4-9B68-4D66CBD04FAF}"/>
      </w:docPartPr>
      <w:docPartBody>
        <w:p w:rsidR="00985A8B" w:rsidRDefault="00985A8B">
          <w:pPr>
            <w:pStyle w:val="060491616FF7472381D6A4D6A60354C1"/>
          </w:pPr>
          <w:r w:rsidRPr="00333AAD">
            <w:rPr>
              <w:rStyle w:val="Quote5Char"/>
              <w:i w:val="0"/>
            </w:rPr>
            <w:t>Lorem ipsum dolor sit amet, consectetur adipiscing elit. Etiam aliquet eu mi quis lacinia.</w:t>
          </w:r>
        </w:p>
      </w:docPartBody>
    </w:docPart>
    <w:docPart>
      <w:docPartPr>
        <w:name w:val="836B0D301D3046AB8EBDDFB58834EC27"/>
        <w:category>
          <w:name w:val="General"/>
          <w:gallery w:val="placeholder"/>
        </w:category>
        <w:types>
          <w:type w:val="bbPlcHdr"/>
        </w:types>
        <w:behaviors>
          <w:behavior w:val="content"/>
        </w:behaviors>
        <w:guid w:val="{670A0BEF-DE4E-4673-8D35-D8F2EF749766}"/>
      </w:docPartPr>
      <w:docPartBody>
        <w:p w:rsidR="00985A8B" w:rsidRDefault="00985A8B">
          <w:pPr>
            <w:pStyle w:val="836B0D301D3046AB8EBDDFB58834EC27"/>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5DDA5534BE904A4981A7D71911862143"/>
        <w:category>
          <w:name w:val="General"/>
          <w:gallery w:val="placeholder"/>
        </w:category>
        <w:types>
          <w:type w:val="bbPlcHdr"/>
        </w:types>
        <w:behaviors>
          <w:behavior w:val="content"/>
        </w:behaviors>
        <w:guid w:val="{78875897-1064-4D73-9577-7C6FEACA60C4}"/>
      </w:docPartPr>
      <w:docPartBody>
        <w:p w:rsidR="00985A8B" w:rsidRDefault="00985A8B">
          <w:pPr>
            <w:pStyle w:val="5DDA5534BE904A4981A7D71911862143"/>
          </w:pPr>
          <w:r w:rsidRPr="00475E10">
            <w:rPr>
              <w:rStyle w:val="Quote8Char"/>
              <w:i w:val="0"/>
              <w:color w:val="FFFFFF" w:themeColor="background1"/>
              <w:sz w:val="32"/>
            </w:rPr>
            <w:t>Lorem ipsum dolor sit amet, consectetur adipiscing elit. Etiam aliquet eu mi quis lacinia.</w:t>
          </w:r>
        </w:p>
      </w:docPartBody>
    </w:docPart>
    <w:docPart>
      <w:docPartPr>
        <w:name w:val="215301365DDC4FA9B452C69AD671F5B6"/>
        <w:category>
          <w:name w:val="General"/>
          <w:gallery w:val="placeholder"/>
        </w:category>
        <w:types>
          <w:type w:val="bbPlcHdr"/>
        </w:types>
        <w:behaviors>
          <w:behavior w:val="content"/>
        </w:behaviors>
        <w:guid w:val="{A7CC6E36-85B4-4085-8D3F-CAA58AC5AB8C}"/>
      </w:docPartPr>
      <w:docPartBody>
        <w:p w:rsidR="00985A8B" w:rsidRDefault="00985A8B" w:rsidP="00985A8B">
          <w:pPr>
            <w:pStyle w:val="215301365DDC4FA9B452C69AD671F5B6"/>
          </w:pPr>
          <w:r>
            <w:rPr>
              <w:color w:val="FFFFFF" w:themeColor="background1"/>
            </w:rPr>
            <w:t>[Author name]</w:t>
          </w:r>
        </w:p>
      </w:docPartBody>
    </w:docPart>
    <w:docPart>
      <w:docPartPr>
        <w:name w:val="6EE901F9B433469299F9E429D618FBCE"/>
        <w:category>
          <w:name w:val="General"/>
          <w:gallery w:val="placeholder"/>
        </w:category>
        <w:types>
          <w:type w:val="bbPlcHdr"/>
        </w:types>
        <w:behaviors>
          <w:behavior w:val="content"/>
        </w:behaviors>
        <w:guid w:val="{5D81E125-D05E-4FDB-AA2B-CF72974E129E}"/>
      </w:docPartPr>
      <w:docPartBody>
        <w:p w:rsidR="00985A8B" w:rsidRDefault="00985A8B" w:rsidP="00985A8B">
          <w:pPr>
            <w:pStyle w:val="6EE901F9B433469299F9E429D618FBCE"/>
          </w:pPr>
          <w:r>
            <w:rPr>
              <w:color w:val="FFFFFF" w:themeColor="background1"/>
            </w:rPr>
            <w:t>[Date]</w:t>
          </w:r>
        </w:p>
      </w:docPartBody>
    </w:docPart>
    <w:docPart>
      <w:docPartPr>
        <w:name w:val="9BD0FFB241CE4D519E302C096C8A0751"/>
        <w:category>
          <w:name w:val="General"/>
          <w:gallery w:val="placeholder"/>
        </w:category>
        <w:types>
          <w:type w:val="bbPlcHdr"/>
        </w:types>
        <w:behaviors>
          <w:behavior w:val="content"/>
        </w:behaviors>
        <w:guid w:val="{6A83CCC0-2591-470F-850F-B3C694E2CD82}"/>
      </w:docPartPr>
      <w:docPartBody>
        <w:p w:rsidR="00985A8B" w:rsidRDefault="00985A8B" w:rsidP="00985A8B">
          <w:pPr>
            <w:pStyle w:val="9BD0FFB241CE4D519E302C096C8A0751"/>
          </w:pPr>
          <w:r>
            <w:rPr>
              <w:color w:val="FFFFFF" w:themeColor="background1"/>
            </w:rPr>
            <w:t>[Course title]</w:t>
          </w:r>
        </w:p>
      </w:docPartBody>
    </w:docPart>
    <w:docPart>
      <w:docPartPr>
        <w:name w:val="FEC8F47E29774E81895C2B061BC44E67"/>
        <w:category>
          <w:name w:val="General"/>
          <w:gallery w:val="placeholder"/>
        </w:category>
        <w:types>
          <w:type w:val="bbPlcHdr"/>
        </w:types>
        <w:behaviors>
          <w:behavior w:val="content"/>
        </w:behaviors>
        <w:guid w:val="{56241859-4BE5-46B1-A2B8-ABED2F5E7D99}"/>
      </w:docPartPr>
      <w:docPartBody>
        <w:p w:rsidR="00684D0A" w:rsidRDefault="00684D0A" w:rsidP="00684D0A">
          <w:pPr>
            <w:pStyle w:val="FEC8F47E29774E81895C2B061BC44E67"/>
          </w:pPr>
          <w:r>
            <w:rPr>
              <w:rFonts w:asciiTheme="majorHAnsi" w:hAnsiTheme="majorHAnsi"/>
              <w:color w:val="FFFFFF" w:themeColor="background1"/>
              <w:sz w:val="96"/>
              <w:szCs w:val="96"/>
            </w:rPr>
            <w:t>[Document title]</w:t>
          </w:r>
        </w:p>
      </w:docPartBody>
    </w:docPart>
    <w:docPart>
      <w:docPartPr>
        <w:name w:val="9F50C1D8BCEC4C6C9DC6D222C20342E9"/>
        <w:category>
          <w:name w:val="General"/>
          <w:gallery w:val="placeholder"/>
        </w:category>
        <w:types>
          <w:type w:val="bbPlcHdr"/>
        </w:types>
        <w:behaviors>
          <w:behavior w:val="content"/>
        </w:behaviors>
        <w:guid w:val="{2FF15461-2B18-4904-ABEA-E953026DC086}"/>
      </w:docPartPr>
      <w:docPartBody>
        <w:p w:rsidR="00684D0A" w:rsidRDefault="00684D0A" w:rsidP="00684D0A">
          <w:pPr>
            <w:pStyle w:val="9F50C1D8BCEC4C6C9DC6D222C20342E9"/>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w Cen MT">
    <w:panose1 w:val="020B0602020104020603"/>
    <w:charset w:val="00"/>
    <w:family w:val="swiss"/>
    <w:pitch w:val="variable"/>
    <w:sig w:usb0="00000007" w:usb1="00000000" w:usb2="00000000" w:usb3="00000000" w:csb0="00000003"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56082"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962648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A8B"/>
    <w:rsid w:val="00684D0A"/>
    <w:rsid w:val="00985A8B"/>
    <w:rsid w:val="00A02437"/>
    <w:rsid w:val="00E04D7E"/>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BE" w:eastAsia="en-B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009CF2D4F849DC9653473997D051D4">
    <w:name w:val="4C009CF2D4F849DC9653473997D051D4"/>
  </w:style>
  <w:style w:type="paragraph" w:customStyle="1" w:styleId="2E7ED2513DCA49EE962A9E67EFA0DE63">
    <w:name w:val="2E7ED2513DCA49EE962A9E67EFA0DE63"/>
  </w:style>
  <w:style w:type="paragraph" w:customStyle="1" w:styleId="EA9A60DD15314B06A61A3FFBADE43D83">
    <w:name w:val="EA9A60DD15314B06A61A3FFBADE43D83"/>
  </w:style>
  <w:style w:type="paragraph" w:customStyle="1" w:styleId="1F274A27EDDE4842A7B222ED2CD87EB3">
    <w:name w:val="1F274A27EDDE4842A7B222ED2CD87EB3"/>
  </w:style>
  <w:style w:type="paragraph" w:customStyle="1" w:styleId="163EADB29B7D4D4EA145D15A0CC3DFB7">
    <w:name w:val="163EADB29B7D4D4EA145D15A0CC3DFB7"/>
  </w:style>
  <w:style w:type="paragraph" w:customStyle="1" w:styleId="2762B626DE0541F2B5BEEC08B0A6110C">
    <w:name w:val="2762B626DE0541F2B5BEEC08B0A6110C"/>
  </w:style>
  <w:style w:type="paragraph" w:customStyle="1" w:styleId="B7A5F795A8FE47AD8107C3D10FD484C2">
    <w:name w:val="B7A5F795A8FE47AD8107C3D10FD484C2"/>
  </w:style>
  <w:style w:type="paragraph" w:customStyle="1" w:styleId="B1777B5FF0554E4FA6B95896DD1C92EB">
    <w:name w:val="B1777B5FF0554E4FA6B95896DD1C92EB"/>
  </w:style>
  <w:style w:type="paragraph" w:styleId="Quote">
    <w:name w:val="Quote"/>
    <w:basedOn w:val="Normal"/>
    <w:next w:val="Normal"/>
    <w:link w:val="QuoteChar"/>
    <w:uiPriority w:val="29"/>
    <w:qFormat/>
    <w:pPr>
      <w:spacing w:after="0" w:line="259" w:lineRule="auto"/>
      <w:jc w:val="center"/>
    </w:pPr>
    <w:rPr>
      <w:rFonts w:eastAsiaTheme="minorHAnsi"/>
      <w:i/>
      <w:color w:val="FFFFFF" w:themeColor="background1"/>
      <w:kern w:val="0"/>
      <w:sz w:val="36"/>
      <w:szCs w:val="36"/>
      <w:lang w:val="en-US" w:eastAsia="en-US"/>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lang w:val="en-US" w:eastAsia="en-US"/>
      <w14:ligatures w14:val="none"/>
    </w:rPr>
  </w:style>
  <w:style w:type="paragraph" w:customStyle="1" w:styleId="9EC8BD49AF2144BC9C218D466DB4B4B4">
    <w:name w:val="9EC8BD49AF2144BC9C218D466DB4B4B4"/>
  </w:style>
  <w:style w:type="paragraph" w:customStyle="1" w:styleId="21D9B66BB68341C6B5FF9AB89369FE9D">
    <w:name w:val="21D9B66BB68341C6B5FF9AB89369FE9D"/>
  </w:style>
  <w:style w:type="paragraph" w:customStyle="1" w:styleId="183BD2CA7FA1443EA186DAD5897460D9">
    <w:name w:val="183BD2CA7FA1443EA186DAD5897460D9"/>
  </w:style>
  <w:style w:type="paragraph" w:customStyle="1" w:styleId="110C254FF34C4A9D8E92BC574CF03BDF">
    <w:name w:val="110C254FF34C4A9D8E92BC574CF03BDF"/>
  </w:style>
  <w:style w:type="paragraph" w:customStyle="1" w:styleId="88F3C2532D454B0D8278648271FC735B">
    <w:name w:val="88F3C2532D454B0D8278648271FC735B"/>
  </w:style>
  <w:style w:type="paragraph" w:customStyle="1" w:styleId="E6CBDA1608AB4FD093E5DEF1B7C237F5">
    <w:name w:val="E6CBDA1608AB4FD093E5DEF1B7C237F5"/>
  </w:style>
  <w:style w:type="paragraph" w:customStyle="1" w:styleId="D936FC2D7EFE43C0AF19A16639B5B0E6">
    <w:name w:val="D936FC2D7EFE43C0AF19A16639B5B0E6"/>
  </w:style>
  <w:style w:type="paragraph" w:customStyle="1" w:styleId="3CFB260A4DFB49D090A657CC4675F20E">
    <w:name w:val="3CFB260A4DFB49D090A657CC4675F20E"/>
  </w:style>
  <w:style w:type="paragraph" w:customStyle="1" w:styleId="27ED5BD04BC744E1A74F180A599D2646">
    <w:name w:val="27ED5BD04BC744E1A74F180A599D2646"/>
  </w:style>
  <w:style w:type="paragraph" w:customStyle="1" w:styleId="86C1E8E418B448D195E2121021679A78">
    <w:name w:val="86C1E8E418B448D195E2121021679A78"/>
  </w:style>
  <w:style w:type="paragraph" w:customStyle="1" w:styleId="BF20929F06ED4A80B0A00B14A7F9E591">
    <w:name w:val="BF20929F06ED4A80B0A00B14A7F9E591"/>
  </w:style>
  <w:style w:type="paragraph" w:customStyle="1" w:styleId="FE586DECE64A4CDE80621AE08FB91DE6">
    <w:name w:val="FE586DECE64A4CDE80621AE08FB91DE6"/>
  </w:style>
  <w:style w:type="paragraph" w:styleId="ListBullet">
    <w:name w:val="List Bullet"/>
    <w:basedOn w:val="ListParagraph"/>
    <w:uiPriority w:val="99"/>
    <w:qFormat/>
    <w:pPr>
      <w:numPr>
        <w:numId w:val="1"/>
      </w:numPr>
      <w:spacing w:line="259" w:lineRule="auto"/>
      <w:ind w:left="426" w:hanging="426"/>
    </w:pPr>
    <w:rPr>
      <w:rFonts w:eastAsiaTheme="minorHAnsi"/>
      <w:color w:val="595959" w:themeColor="text1" w:themeTint="A6"/>
      <w:kern w:val="0"/>
      <w:sz w:val="22"/>
      <w:szCs w:val="22"/>
      <w:lang w:val="en-US" w:eastAsia="en-US"/>
      <w14:ligatures w14:val="none"/>
    </w:rPr>
  </w:style>
  <w:style w:type="paragraph" w:styleId="ListParagraph">
    <w:name w:val="List Paragraph"/>
    <w:basedOn w:val="Normal"/>
    <w:uiPriority w:val="34"/>
    <w:qFormat/>
    <w:pPr>
      <w:ind w:left="720"/>
      <w:contextualSpacing/>
    </w:pPr>
  </w:style>
  <w:style w:type="paragraph" w:customStyle="1" w:styleId="1DD653D623924740A4F9FD148782F139">
    <w:name w:val="1DD653D623924740A4F9FD148782F139"/>
  </w:style>
  <w:style w:type="paragraph" w:customStyle="1" w:styleId="E1448AEE7AD64B9C9B7516CDD3921BC2">
    <w:name w:val="E1448AEE7AD64B9C9B7516CDD3921BC2"/>
  </w:style>
  <w:style w:type="paragraph" w:customStyle="1" w:styleId="E7E79CEBF45042F8BDB8E1EE6CEE1065">
    <w:name w:val="E7E79CEBF45042F8BDB8E1EE6CEE1065"/>
  </w:style>
  <w:style w:type="paragraph" w:customStyle="1" w:styleId="81123D3FADA645A78F5CBFB1AA72F099">
    <w:name w:val="81123D3FADA645A78F5CBFB1AA72F099"/>
  </w:style>
  <w:style w:type="paragraph" w:customStyle="1" w:styleId="37BBCCBCAA29430A8C86FC5F46EF9095">
    <w:name w:val="37BBCCBCAA29430A8C86FC5F46EF9095"/>
  </w:style>
  <w:style w:type="paragraph" w:customStyle="1" w:styleId="BFC49CA08404416A8141B76F9691C9CC">
    <w:name w:val="BFC49CA08404416A8141B76F9691C9CC"/>
  </w:style>
  <w:style w:type="paragraph" w:customStyle="1" w:styleId="A72172C5913344CC80C4F6AE6124D345">
    <w:name w:val="A72172C5913344CC80C4F6AE6124D345"/>
  </w:style>
  <w:style w:type="paragraph" w:customStyle="1" w:styleId="79B0F29718EB48699B5C781452FB8354">
    <w:name w:val="79B0F29718EB48699B5C781452FB8354"/>
  </w:style>
  <w:style w:type="paragraph" w:customStyle="1" w:styleId="E7C5A565A94E4128B2E1F806F4131ADA">
    <w:name w:val="E7C5A565A94E4128B2E1F806F4131ADA"/>
  </w:style>
  <w:style w:type="paragraph" w:customStyle="1" w:styleId="9DB6F8A4663145FCA0A22633259CC10B">
    <w:name w:val="9DB6F8A4663145FCA0A22633259CC10B"/>
  </w:style>
  <w:style w:type="paragraph" w:customStyle="1" w:styleId="B913DF4D1EDE4F328C79FA836B28FBC1">
    <w:name w:val="B913DF4D1EDE4F328C79FA836B28FBC1"/>
  </w:style>
  <w:style w:type="paragraph" w:customStyle="1" w:styleId="97376C3D53EE4E5CB948E8036B935D1E">
    <w:name w:val="97376C3D53EE4E5CB948E8036B935D1E"/>
  </w:style>
  <w:style w:type="paragraph" w:customStyle="1" w:styleId="06BFCB72C487476496BD3DD1593AA522">
    <w:name w:val="06BFCB72C487476496BD3DD1593AA522"/>
  </w:style>
  <w:style w:type="paragraph" w:customStyle="1" w:styleId="61D2E345CA904E31AA5B8999AE4F7A80">
    <w:name w:val="61D2E345CA904E31AA5B8999AE4F7A80"/>
  </w:style>
  <w:style w:type="paragraph" w:customStyle="1" w:styleId="28E3FB64A68E44CD96B615159E73009E">
    <w:name w:val="28E3FB64A68E44CD96B615159E73009E"/>
  </w:style>
  <w:style w:type="paragraph" w:customStyle="1" w:styleId="280557470AEE47DBA81EDD8A60B81CBD">
    <w:name w:val="280557470AEE47DBA81EDD8A60B81CBD"/>
  </w:style>
  <w:style w:type="paragraph" w:customStyle="1" w:styleId="AFC2EAFBAF0E4ECA8D018BA3034B4913">
    <w:name w:val="AFC2EAFBAF0E4ECA8D018BA3034B4913"/>
  </w:style>
  <w:style w:type="paragraph" w:customStyle="1" w:styleId="Quote5">
    <w:name w:val="Quote 5"/>
    <w:basedOn w:val="Normal"/>
    <w:next w:val="Normal"/>
    <w:link w:val="Quote5Char"/>
    <w:uiPriority w:val="29"/>
    <w:qFormat/>
    <w:pPr>
      <w:spacing w:line="259" w:lineRule="auto"/>
    </w:pPr>
    <w:rPr>
      <w:rFonts w:eastAsiaTheme="minorHAnsi"/>
      <w:i/>
      <w:color w:val="595959" w:themeColor="text1" w:themeTint="A6"/>
      <w:kern w:val="0"/>
      <w:sz w:val="44"/>
      <w:szCs w:val="44"/>
      <w:lang w:val="en-US" w:eastAsia="en-US"/>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lang w:val="en-US" w:eastAsia="en-US"/>
      <w14:ligatures w14:val="none"/>
    </w:rPr>
  </w:style>
  <w:style w:type="paragraph" w:customStyle="1" w:styleId="060491616FF7472381D6A4D6A60354C1">
    <w:name w:val="060491616FF7472381D6A4D6A60354C1"/>
  </w:style>
  <w:style w:type="paragraph" w:customStyle="1" w:styleId="836B0D301D3046AB8EBDDFB58834EC27">
    <w:name w:val="836B0D301D3046AB8EBDDFB58834EC27"/>
  </w:style>
  <w:style w:type="paragraph" w:customStyle="1" w:styleId="Quote8">
    <w:name w:val="Quote 8"/>
    <w:basedOn w:val="Normal"/>
    <w:link w:val="Quote8Char"/>
    <w:qFormat/>
    <w:pPr>
      <w:spacing w:after="0" w:line="259" w:lineRule="auto"/>
      <w:jc w:val="center"/>
    </w:pPr>
    <w:rPr>
      <w:rFonts w:eastAsiaTheme="minorHAnsi"/>
      <w:i/>
      <w:color w:val="4EA72E" w:themeColor="accent6"/>
      <w:kern w:val="0"/>
      <w:sz w:val="36"/>
      <w:szCs w:val="22"/>
      <w:lang w:val="en-US" w:eastAsia="en-US"/>
      <w14:ligatures w14:val="none"/>
    </w:rPr>
  </w:style>
  <w:style w:type="character" w:customStyle="1" w:styleId="Quote8Char">
    <w:name w:val="Quote 8 Char"/>
    <w:basedOn w:val="DefaultParagraphFont"/>
    <w:link w:val="Quote8"/>
    <w:rPr>
      <w:rFonts w:eastAsiaTheme="minorHAnsi"/>
      <w:i/>
      <w:color w:val="4EA72E" w:themeColor="accent6"/>
      <w:kern w:val="0"/>
      <w:sz w:val="36"/>
      <w:szCs w:val="22"/>
      <w:lang w:val="en-US" w:eastAsia="en-US"/>
      <w14:ligatures w14:val="none"/>
    </w:rPr>
  </w:style>
  <w:style w:type="paragraph" w:customStyle="1" w:styleId="5DDA5534BE904A4981A7D71911862143">
    <w:name w:val="5DDA5534BE904A4981A7D71911862143"/>
  </w:style>
  <w:style w:type="paragraph" w:customStyle="1" w:styleId="1AA4F9180C9F472DBEA6336FFE477733">
    <w:name w:val="1AA4F9180C9F472DBEA6336FFE477733"/>
    <w:rsid w:val="00985A8B"/>
  </w:style>
  <w:style w:type="paragraph" w:customStyle="1" w:styleId="0AAFFACD149642778B338DA2F6BD1853">
    <w:name w:val="0AAFFACD149642778B338DA2F6BD1853"/>
    <w:rsid w:val="00985A8B"/>
  </w:style>
  <w:style w:type="paragraph" w:customStyle="1" w:styleId="E46323ABBC9F4656A523C0069A33165F">
    <w:name w:val="E46323ABBC9F4656A523C0069A33165F"/>
    <w:rsid w:val="00985A8B"/>
  </w:style>
  <w:style w:type="paragraph" w:customStyle="1" w:styleId="52A3951334F445BBAE0D0267CE0F7964">
    <w:name w:val="52A3951334F445BBAE0D0267CE0F7964"/>
    <w:rsid w:val="00985A8B"/>
  </w:style>
  <w:style w:type="paragraph" w:customStyle="1" w:styleId="2A51BE8CE4B44E24AC53B51791E9AB7E">
    <w:name w:val="2A51BE8CE4B44E24AC53B51791E9AB7E"/>
    <w:rsid w:val="00985A8B"/>
  </w:style>
  <w:style w:type="paragraph" w:customStyle="1" w:styleId="215301365DDC4FA9B452C69AD671F5B6">
    <w:name w:val="215301365DDC4FA9B452C69AD671F5B6"/>
    <w:rsid w:val="00985A8B"/>
  </w:style>
  <w:style w:type="paragraph" w:customStyle="1" w:styleId="6EE901F9B433469299F9E429D618FBCE">
    <w:name w:val="6EE901F9B433469299F9E429D618FBCE"/>
    <w:rsid w:val="00985A8B"/>
  </w:style>
  <w:style w:type="paragraph" w:customStyle="1" w:styleId="9BD0FFB241CE4D519E302C096C8A0751">
    <w:name w:val="9BD0FFB241CE4D519E302C096C8A0751"/>
    <w:rsid w:val="00985A8B"/>
  </w:style>
  <w:style w:type="paragraph" w:customStyle="1" w:styleId="787DF26ABB354ED2B911CA88E85D51F9">
    <w:name w:val="787DF26ABB354ED2B911CA88E85D51F9"/>
    <w:rsid w:val="00985A8B"/>
  </w:style>
  <w:style w:type="paragraph" w:customStyle="1" w:styleId="332A8589E4C0467887BEBA65D7CCAA1F">
    <w:name w:val="332A8589E4C0467887BEBA65D7CCAA1F"/>
    <w:rsid w:val="00985A8B"/>
  </w:style>
  <w:style w:type="paragraph" w:customStyle="1" w:styleId="7343D52F59424BD2BAA0C4DDC23459E3">
    <w:name w:val="7343D52F59424BD2BAA0C4DDC23459E3"/>
    <w:rsid w:val="00985A8B"/>
  </w:style>
  <w:style w:type="paragraph" w:customStyle="1" w:styleId="1CA9F37FCAC74A5290075D4ED72A47DD">
    <w:name w:val="1CA9F37FCAC74A5290075D4ED72A47DD"/>
    <w:rsid w:val="00985A8B"/>
  </w:style>
  <w:style w:type="paragraph" w:customStyle="1" w:styleId="B243FBC357C34B6DBEC16F9A0D239A9B">
    <w:name w:val="B243FBC357C34B6DBEC16F9A0D239A9B"/>
    <w:rsid w:val="00985A8B"/>
  </w:style>
  <w:style w:type="paragraph" w:customStyle="1" w:styleId="5C8ADB3ADE9E4B209C7228B81A45CB0C">
    <w:name w:val="5C8ADB3ADE9E4B209C7228B81A45CB0C"/>
    <w:rsid w:val="00985A8B"/>
  </w:style>
  <w:style w:type="paragraph" w:customStyle="1" w:styleId="1D06C3A2B2FD49C086590C9ECEF6B90F">
    <w:name w:val="1D06C3A2B2FD49C086590C9ECEF6B90F"/>
    <w:rsid w:val="00985A8B"/>
  </w:style>
  <w:style w:type="paragraph" w:customStyle="1" w:styleId="0805C1CBEFDF402D86D4E9521BCD20DC">
    <w:name w:val="0805C1CBEFDF402D86D4E9521BCD20DC"/>
    <w:rsid w:val="00985A8B"/>
  </w:style>
  <w:style w:type="paragraph" w:customStyle="1" w:styleId="AA7D5E05E81F49379EDCF33F9A1AB8F4">
    <w:name w:val="AA7D5E05E81F49379EDCF33F9A1AB8F4"/>
    <w:rsid w:val="00985A8B"/>
  </w:style>
  <w:style w:type="paragraph" w:customStyle="1" w:styleId="3C695C99C1DE4B2EAADABA086C8AE78E">
    <w:name w:val="3C695C99C1DE4B2EAADABA086C8AE78E"/>
    <w:rsid w:val="00985A8B"/>
  </w:style>
  <w:style w:type="paragraph" w:customStyle="1" w:styleId="FEC8F47E29774E81895C2B061BC44E67">
    <w:name w:val="FEC8F47E29774E81895C2B061BC44E67"/>
    <w:rsid w:val="00684D0A"/>
  </w:style>
  <w:style w:type="paragraph" w:customStyle="1" w:styleId="9F50C1D8BCEC4C6C9DC6D222C20342E9">
    <w:name w:val="9F50C1D8BCEC4C6C9DC6D222C20342E9"/>
    <w:rsid w:val="00684D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2024-10-02T00:00:00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{4B76A3F1-BC5A-4E9E-AC50-F12F7D920171}tf33742482_win32</Template>
  <TotalTime>1591</TotalTime>
  <Pages>17</Pages>
  <Words>1960</Words>
  <Characters>11175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Cahier des charges</dc:title>
  <dc:subject>.        Rapport technique de la mise en place de la solution &lt;solution_name&gt;</dc:subject>
  <dc:creator>Richard, Olfa A., Vincent</dc:creator>
  <cp:keywords/>
  <dc:description/>
  <cp:lastModifiedBy>olfa olfa</cp:lastModifiedBy>
  <cp:revision>76</cp:revision>
  <dcterms:created xsi:type="dcterms:W3CDTF">2024-10-01T06:19:00Z</dcterms:created>
  <dcterms:modified xsi:type="dcterms:W3CDTF">2024-10-02T21:25:00Z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